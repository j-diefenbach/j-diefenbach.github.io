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7E8A" w14:textId="63E6E41C" w:rsidR="00F3341E" w:rsidRDefault="008125C5">
      <w:pPr>
        <w:pStyle w:val="Name"/>
        <w:rPr>
          <w:rFonts w:ascii="Biome" w:hAnsi="Biome" w:cs="Biome"/>
          <w:b w:val="0"/>
          <w:bCs/>
          <w:color w:val="FFFFFF" w:themeColor="background1"/>
        </w:rPr>
      </w:pPr>
      <w:r>
        <w:rPr>
          <w:rFonts w:ascii="Biome" w:hAnsi="Biome" w:cs="Biome"/>
          <w:b w:val="0"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FCFD67" wp14:editId="19D4830F">
                <wp:simplePos x="0" y="0"/>
                <wp:positionH relativeFrom="column">
                  <wp:posOffset>2466975</wp:posOffset>
                </wp:positionH>
                <wp:positionV relativeFrom="paragraph">
                  <wp:posOffset>-135456</wp:posOffset>
                </wp:positionV>
                <wp:extent cx="4166235" cy="548640"/>
                <wp:effectExtent l="0" t="0" r="0" b="0"/>
                <wp:wrapNone/>
                <wp:docPr id="18437229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235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E171F" w14:textId="43901C8D" w:rsidR="00645322" w:rsidRPr="008125C5" w:rsidRDefault="008125C5" w:rsidP="008125C5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8125C5"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 w:rsidRPr="008125C5">
                              <w:rPr>
                                <w:color w:val="FFFFFF" w:themeColor="background1"/>
                              </w:rPr>
                              <w:instrText>HYPERLINK "mailto:jamescdiefenbach@gmail.com"</w:instrText>
                            </w:r>
                            <w:r w:rsidRPr="008125C5">
                              <w:rPr>
                                <w:color w:val="FFFFFF" w:themeColor="background1"/>
                              </w:rPr>
                            </w:r>
                            <w:r w:rsidRPr="008125C5"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 w:rsidRPr="008125C5">
                              <w:rPr>
                                <w:rStyle w:val="Hyperlink"/>
                                <w:color w:val="FFFFFF" w:themeColor="background1"/>
                              </w:rPr>
                              <w:t>jamescdiefenbach@gmail.com</w:t>
                            </w:r>
                            <w:r w:rsidRPr="008125C5"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  <w:p w14:paraId="615338D8" w14:textId="77777777" w:rsidR="008125C5" w:rsidRPr="008125C5" w:rsidRDefault="008125C5" w:rsidP="008125C5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8125C5">
                              <w:rPr>
                                <w:color w:val="FFFFFF" w:themeColor="background1"/>
                              </w:rPr>
                              <w:t>0468 520 862</w:t>
                            </w:r>
                          </w:p>
                          <w:p w14:paraId="76A5552D" w14:textId="77777777" w:rsidR="008125C5" w:rsidRPr="008125C5" w:rsidRDefault="008125C5" w:rsidP="008125C5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CFD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4.25pt;margin-top:-10.65pt;width:328.0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" filled="f" stroked="f" strokeweight=".5pt">
                <v:textbox>
                  <w:txbxContent>
                    <w:p w14:paraId="5C1E171F" w14:textId="43901C8D" w:rsidR="00645322" w:rsidRPr="008125C5" w:rsidRDefault="008125C5" w:rsidP="008125C5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8125C5">
                        <w:rPr>
                          <w:color w:val="FFFFFF" w:themeColor="background1"/>
                        </w:rPr>
                        <w:fldChar w:fldCharType="begin"/>
                      </w:r>
                      <w:r w:rsidRPr="008125C5">
                        <w:rPr>
                          <w:color w:val="FFFFFF" w:themeColor="background1"/>
                        </w:rPr>
                        <w:instrText>HYPERLINK "mailto:jamescdiefenbach@gmail.com"</w:instrText>
                      </w:r>
                      <w:r w:rsidRPr="008125C5">
                        <w:rPr>
                          <w:color w:val="FFFFFF" w:themeColor="background1"/>
                        </w:rPr>
                      </w:r>
                      <w:r w:rsidRPr="008125C5">
                        <w:rPr>
                          <w:color w:val="FFFFFF" w:themeColor="background1"/>
                        </w:rPr>
                        <w:fldChar w:fldCharType="separate"/>
                      </w:r>
                      <w:r w:rsidRPr="008125C5">
                        <w:rPr>
                          <w:rStyle w:val="Hyperlink"/>
                          <w:color w:val="FFFFFF" w:themeColor="background1"/>
                        </w:rPr>
                        <w:t>jamescdiefenbach@gmail.com</w:t>
                      </w:r>
                      <w:r w:rsidRPr="008125C5">
                        <w:rPr>
                          <w:color w:val="FFFFFF" w:themeColor="background1"/>
                        </w:rPr>
                        <w:fldChar w:fldCharType="end"/>
                      </w:r>
                    </w:p>
                    <w:p w14:paraId="615338D8" w14:textId="77777777" w:rsidR="008125C5" w:rsidRPr="008125C5" w:rsidRDefault="008125C5" w:rsidP="008125C5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8125C5">
                        <w:rPr>
                          <w:color w:val="FFFFFF" w:themeColor="background1"/>
                        </w:rPr>
                        <w:t>0468 520 862</w:t>
                      </w:r>
                    </w:p>
                    <w:p w14:paraId="76A5552D" w14:textId="77777777" w:rsidR="008125C5" w:rsidRPr="008125C5" w:rsidRDefault="008125C5" w:rsidP="008125C5">
                      <w:pPr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341E" w:rsidRPr="00F3341E">
        <w:rPr>
          <w:rFonts w:ascii="Biome" w:hAnsi="Biome" w:cs="Biome"/>
          <w:b w:val="0"/>
          <w:bCs/>
          <w:color w:val="FFFFFF" w:themeColor="background1"/>
        </w:rPr>
        <w:t>James Diefenbach</w:t>
      </w:r>
      <w:r w:rsidR="00F3341E">
        <w:rPr>
          <w:rFonts w:ascii="Biome" w:hAnsi="Biome" w:cs="Biome"/>
          <w:b w:val="0"/>
          <w:bCs/>
          <w:color w:val="FFFFFF" w:themeColor="background1"/>
        </w:rPr>
        <w:t xml:space="preserve"> </w:t>
      </w:r>
    </w:p>
    <w:p w14:paraId="0652EC64" w14:textId="3F2A2691" w:rsidR="00CB50E0" w:rsidRPr="0014646A" w:rsidRDefault="00F3341E" w:rsidP="000258F5">
      <w:pPr>
        <w:pStyle w:val="Name"/>
        <w:rPr>
          <w:rFonts w:ascii="Calibri" w:hAnsi="Calibri" w:cs="Calibri"/>
          <w:b w:val="0"/>
          <w:bCs/>
          <w:color w:val="FFFFFF" w:themeColor="background1"/>
        </w:rPr>
      </w:pPr>
      <w:r w:rsidRPr="0014646A">
        <w:rPr>
          <w:rStyle w:val="Heading1Char"/>
          <w:rFonts w:ascii="Calibri" w:hAnsi="Calibri" w:cs="Calibri"/>
          <w:color w:val="FFFFFF" w:themeColor="background1"/>
          <w:sz w:val="16"/>
          <w:szCs w:val="16"/>
        </w:rPr>
        <w:t>Neuroscience and Computer Science Undergraduate</w:t>
      </w:r>
      <w:r w:rsidRPr="0014646A">
        <w:rPr>
          <w:rFonts w:ascii="Calibri" w:hAnsi="Calibri" w:cs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12A7629" wp14:editId="35212B62">
                <wp:simplePos x="0" y="0"/>
                <wp:positionH relativeFrom="page">
                  <wp:posOffset>-108585</wp:posOffset>
                </wp:positionH>
                <wp:positionV relativeFrom="paragraph">
                  <wp:posOffset>-1021080</wp:posOffset>
                </wp:positionV>
                <wp:extent cx="8251825" cy="1249045"/>
                <wp:effectExtent l="0" t="0" r="3175" b="0"/>
                <wp:wrapNone/>
                <wp:docPr id="2142804338" name="Rectangle 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1825" cy="12490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16CA7" id="Rectangle 2" o:spid="_x0000_s1026" alt="Decorative" style="position:absolute;margin-left:-8.55pt;margin-top:-80.4pt;width:649.75pt;height:98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" fillcolor="#272727 [2749]" stroked="f" strokeweight="1pt">
                <w10:wrap anchorx="page"/>
                <w10:anchorlock/>
              </v:rect>
            </w:pict>
          </mc:Fallback>
        </mc:AlternateContent>
      </w:r>
    </w:p>
    <w:p w14:paraId="460EEFA7" w14:textId="4F16582D" w:rsidR="0014646A" w:rsidRDefault="006B0356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  <w:b w:val="0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0E20950" wp14:editId="59556FEC">
                <wp:simplePos x="0" y="0"/>
                <wp:positionH relativeFrom="column">
                  <wp:posOffset>5086985</wp:posOffset>
                </wp:positionH>
                <wp:positionV relativeFrom="paragraph">
                  <wp:posOffset>66040</wp:posOffset>
                </wp:positionV>
                <wp:extent cx="1442720" cy="3145790"/>
                <wp:effectExtent l="12700" t="12700" r="17780" b="16510"/>
                <wp:wrapSquare wrapText="bothSides"/>
                <wp:docPr id="5377443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3145790"/>
                        </a:xfrm>
                        <a:prstGeom prst="snip2Diag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1442720"/>
                                    <a:gd name="connsiteY0" fmla="*/ 0 h 3146400"/>
                                    <a:gd name="connsiteX1" fmla="*/ 589108 w 1442720"/>
                                    <a:gd name="connsiteY1" fmla="*/ 0 h 3146400"/>
                                    <a:gd name="connsiteX2" fmla="*/ 1202262 w 1442720"/>
                                    <a:gd name="connsiteY2" fmla="*/ 0 h 3146400"/>
                                    <a:gd name="connsiteX3" fmla="*/ 1442720 w 1442720"/>
                                    <a:gd name="connsiteY3" fmla="*/ 240458 h 3146400"/>
                                    <a:gd name="connsiteX4" fmla="*/ 1442720 w 1442720"/>
                                    <a:gd name="connsiteY4" fmla="*/ 821646 h 3146400"/>
                                    <a:gd name="connsiteX5" fmla="*/ 1442720 w 1442720"/>
                                    <a:gd name="connsiteY5" fmla="*/ 1373775 h 3146400"/>
                                    <a:gd name="connsiteX6" fmla="*/ 1442720 w 1442720"/>
                                    <a:gd name="connsiteY6" fmla="*/ 2013083 h 3146400"/>
                                    <a:gd name="connsiteX7" fmla="*/ 1442720 w 1442720"/>
                                    <a:gd name="connsiteY7" fmla="*/ 2536152 h 3146400"/>
                                    <a:gd name="connsiteX8" fmla="*/ 1442720 w 1442720"/>
                                    <a:gd name="connsiteY8" fmla="*/ 3146400 h 3146400"/>
                                    <a:gd name="connsiteX9" fmla="*/ 1442720 w 1442720"/>
                                    <a:gd name="connsiteY9" fmla="*/ 3146400 h 3146400"/>
                                    <a:gd name="connsiteX10" fmla="*/ 877657 w 1442720"/>
                                    <a:gd name="connsiteY10" fmla="*/ 3146400 h 3146400"/>
                                    <a:gd name="connsiteX11" fmla="*/ 240458 w 1442720"/>
                                    <a:gd name="connsiteY11" fmla="*/ 3146400 h 3146400"/>
                                    <a:gd name="connsiteX12" fmla="*/ 0 w 1442720"/>
                                    <a:gd name="connsiteY12" fmla="*/ 2905942 h 3146400"/>
                                    <a:gd name="connsiteX13" fmla="*/ 0 w 1442720"/>
                                    <a:gd name="connsiteY13" fmla="*/ 2324754 h 3146400"/>
                                    <a:gd name="connsiteX14" fmla="*/ 0 w 1442720"/>
                                    <a:gd name="connsiteY14" fmla="*/ 1801684 h 3146400"/>
                                    <a:gd name="connsiteX15" fmla="*/ 0 w 1442720"/>
                                    <a:gd name="connsiteY15" fmla="*/ 1220496 h 3146400"/>
                                    <a:gd name="connsiteX16" fmla="*/ 0 w 1442720"/>
                                    <a:gd name="connsiteY16" fmla="*/ 581188 h 3146400"/>
                                    <a:gd name="connsiteX17" fmla="*/ 0 w 1442720"/>
                                    <a:gd name="connsiteY17" fmla="*/ 0 h 31464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</a:cxnLst>
                                  <a:rect l="l" t="t" r="r" b="b"/>
                                  <a:pathLst>
                                    <a:path w="1442720" h="314640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8663" y="1919"/>
                                        <a:pt x="469556" y="11046"/>
                                        <a:pt x="589108" y="0"/>
                                      </a:cubicBezTo>
                                      <a:cubicBezTo>
                                        <a:pt x="708660" y="-11046"/>
                                        <a:pt x="1077948" y="-8992"/>
                                        <a:pt x="1202262" y="0"/>
                                      </a:cubicBezTo>
                                      <a:cubicBezTo>
                                        <a:pt x="1270319" y="66287"/>
                                        <a:pt x="1373817" y="178712"/>
                                        <a:pt x="1442720" y="240458"/>
                                      </a:cubicBezTo>
                                      <a:cubicBezTo>
                                        <a:pt x="1415932" y="458949"/>
                                        <a:pt x="1436831" y="689922"/>
                                        <a:pt x="1442720" y="821646"/>
                                      </a:cubicBezTo>
                                      <a:cubicBezTo>
                                        <a:pt x="1448609" y="953370"/>
                                        <a:pt x="1435517" y="1136844"/>
                                        <a:pt x="1442720" y="1373775"/>
                                      </a:cubicBezTo>
                                      <a:cubicBezTo>
                                        <a:pt x="1449923" y="1610706"/>
                                        <a:pt x="1446759" y="1713589"/>
                                        <a:pt x="1442720" y="2013083"/>
                                      </a:cubicBezTo>
                                      <a:cubicBezTo>
                                        <a:pt x="1438681" y="2312577"/>
                                        <a:pt x="1443597" y="2362406"/>
                                        <a:pt x="1442720" y="2536152"/>
                                      </a:cubicBezTo>
                                      <a:cubicBezTo>
                                        <a:pt x="1441843" y="2709898"/>
                                        <a:pt x="1456912" y="2869415"/>
                                        <a:pt x="1442720" y="3146400"/>
                                      </a:cubicBezTo>
                                      <a:lnTo>
                                        <a:pt x="1442720" y="3146400"/>
                                      </a:lnTo>
                                      <a:cubicBezTo>
                                        <a:pt x="1169483" y="3149402"/>
                                        <a:pt x="1018870" y="3155774"/>
                                        <a:pt x="877657" y="3146400"/>
                                      </a:cubicBezTo>
                                      <a:cubicBezTo>
                                        <a:pt x="736444" y="3137026"/>
                                        <a:pt x="397572" y="3163541"/>
                                        <a:pt x="240458" y="3146400"/>
                                      </a:cubicBezTo>
                                      <a:cubicBezTo>
                                        <a:pt x="156453" y="3039909"/>
                                        <a:pt x="77234" y="2976659"/>
                                        <a:pt x="0" y="2905942"/>
                                      </a:cubicBezTo>
                                      <a:cubicBezTo>
                                        <a:pt x="28719" y="2751452"/>
                                        <a:pt x="20032" y="2540202"/>
                                        <a:pt x="0" y="2324754"/>
                                      </a:cubicBezTo>
                                      <a:cubicBezTo>
                                        <a:pt x="-20032" y="2109306"/>
                                        <a:pt x="15017" y="1918338"/>
                                        <a:pt x="0" y="1801684"/>
                                      </a:cubicBezTo>
                                      <a:cubicBezTo>
                                        <a:pt x="-15017" y="1685030"/>
                                        <a:pt x="20005" y="1431323"/>
                                        <a:pt x="0" y="1220496"/>
                                      </a:cubicBezTo>
                                      <a:cubicBezTo>
                                        <a:pt x="-20005" y="1009669"/>
                                        <a:pt x="20198" y="745338"/>
                                        <a:pt x="0" y="581188"/>
                                      </a:cubicBezTo>
                                      <a:cubicBezTo>
                                        <a:pt x="-20198" y="417038"/>
                                        <a:pt x="-17029" y="16038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4DAC507" w14:textId="79F2EAF5" w:rsidR="006B0356" w:rsidRPr="00E359E4" w:rsidRDefault="006B0356" w:rsidP="006B0356">
                            <w:pPr>
                              <w:pStyle w:val="Heading1"/>
                              <w:spacing w:before="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Skills</w:t>
                            </w:r>
                          </w:p>
                          <w:p w14:paraId="19FE7F28" w14:textId="254F0DA3" w:rsidR="00E74CD0" w:rsidRPr="00E74CD0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74CD0">
                              <w:rPr>
                                <w:rFonts w:ascii="Calibri" w:hAnsi="Calibri" w:cs="Calibri"/>
                              </w:rPr>
                              <w:t>Python (strong)</w:t>
                            </w:r>
                          </w:p>
                          <w:p w14:paraId="592FFD61" w14:textId="24224D1D" w:rsidR="00E74CD0" w:rsidRPr="00E74CD0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E74CD0">
                              <w:rPr>
                                <w:rFonts w:ascii="Calibri" w:hAnsi="Calibri" w:cs="Calibri"/>
                              </w:rPr>
                              <w:t>Javascript</w:t>
                            </w:r>
                            <w:proofErr w:type="spellEnd"/>
                            <w:r w:rsidRPr="00E74CD0">
                              <w:rPr>
                                <w:rFonts w:ascii="Calibri" w:hAnsi="Calibri" w:cs="Calibri"/>
                              </w:rPr>
                              <w:t xml:space="preserve"> (strong)</w:t>
                            </w:r>
                          </w:p>
                          <w:p w14:paraId="20578D07" w14:textId="5293A005" w:rsidR="00E74CD0" w:rsidRPr="00E74CD0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74CD0">
                              <w:rPr>
                                <w:rFonts w:ascii="Calibri" w:hAnsi="Calibri" w:cs="Calibri"/>
                              </w:rPr>
                              <w:t>Java, C, MIPS</w:t>
                            </w:r>
                          </w:p>
                          <w:p w14:paraId="35EB2DB2" w14:textId="77777777" w:rsidR="006B0356" w:rsidRDefault="006B0356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2878E0D3" w14:textId="25D9F726" w:rsidR="00E74CD0" w:rsidRPr="00E74CD0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74CD0">
                              <w:rPr>
                                <w:rFonts w:ascii="Calibri" w:hAnsi="Calibri" w:cs="Calibri"/>
                              </w:rPr>
                              <w:t>Statistics</w:t>
                            </w:r>
                          </w:p>
                          <w:p w14:paraId="6ED7AA2F" w14:textId="34415DF9" w:rsidR="00E74CD0" w:rsidRPr="00E74CD0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74CD0">
                              <w:rPr>
                                <w:rFonts w:ascii="Calibri" w:hAnsi="Calibri" w:cs="Calibri"/>
                              </w:rPr>
                              <w:t>Data Analysis</w:t>
                            </w:r>
                          </w:p>
                          <w:p w14:paraId="5B3A17D5" w14:textId="3556FE85" w:rsidR="006B0356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74CD0">
                              <w:rPr>
                                <w:rFonts w:ascii="Calibri" w:hAnsi="Calibri" w:cs="Calibri"/>
                              </w:rPr>
                              <w:t>Visualisation</w:t>
                            </w:r>
                          </w:p>
                          <w:p w14:paraId="323637DB" w14:textId="77777777" w:rsidR="006B0356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74CD0">
                              <w:rPr>
                                <w:rFonts w:ascii="Calibri" w:hAnsi="Calibri" w:cs="Calibri"/>
                              </w:rPr>
                              <w:t>3D Modelling</w:t>
                            </w:r>
                          </w:p>
                          <w:p w14:paraId="75AB319E" w14:textId="6EA1047E" w:rsidR="00E74CD0" w:rsidRDefault="00E74CD0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E74CD0">
                              <w:rPr>
                                <w:rFonts w:ascii="Calibri" w:hAnsi="Calibri" w:cs="Calibri"/>
                              </w:rPr>
                              <w:t>CAD</w:t>
                            </w:r>
                          </w:p>
                          <w:p w14:paraId="4EBD3887" w14:textId="462AC917" w:rsidR="006B0356" w:rsidRPr="00E74CD0" w:rsidRDefault="006B0356">
                            <w:r>
                              <w:rPr>
                                <w:rFonts w:ascii="Calibri" w:hAnsi="Calibri" w:cs="Calibri"/>
                              </w:rPr>
                              <w:t>3D Printing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20950" id="Text Box 2" o:spid="_x0000_s1027" style="position:absolute;margin-left:400.55pt;margin-top:5.2pt;width:113.6pt;height:247.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2720,314579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" adj="-11796480,,5400" path="m,l1202262,r240458,240458l1442720,3145790r,l240458,3145790,,2905332,,xe" filled="f" strokecolor="#272727 [2749]" strokeweight="1.5pt">
                <v:stroke joinstyle="miter"/>
                <v:formulas/>
                <v:path arrowok="t" o:connecttype="custom" o:connectlocs="0,0;1202262,0;1442720,240458;1442720,3145790;1442720,3145790;240458,3145790;0,2905332;0,0" o:connectangles="0,0,0,0,0,0,0,0" textboxrect="0,0,1442720,3145790"/>
                <v:textbox>
                  <w:txbxContent>
                    <w:p w14:paraId="34DAC507" w14:textId="79F2EAF5" w:rsidR="006B0356" w:rsidRPr="00E359E4" w:rsidRDefault="006B0356" w:rsidP="006B0356">
                      <w:pPr>
                        <w:pStyle w:val="Heading1"/>
                        <w:spacing w:before="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Skills</w:t>
                      </w:r>
                    </w:p>
                    <w:p w14:paraId="19FE7F28" w14:textId="254F0DA3" w:rsidR="00E74CD0" w:rsidRPr="00E74CD0" w:rsidRDefault="00E74CD0">
                      <w:pPr>
                        <w:rPr>
                          <w:rFonts w:ascii="Calibri" w:hAnsi="Calibri" w:cs="Calibri"/>
                        </w:rPr>
                      </w:pPr>
                      <w:r w:rsidRPr="00E74CD0">
                        <w:rPr>
                          <w:rFonts w:ascii="Calibri" w:hAnsi="Calibri" w:cs="Calibri"/>
                        </w:rPr>
                        <w:t>Python (strong)</w:t>
                      </w:r>
                    </w:p>
                    <w:p w14:paraId="592FFD61" w14:textId="24224D1D" w:rsidR="00E74CD0" w:rsidRPr="00E74CD0" w:rsidRDefault="00E74CD0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E74CD0">
                        <w:rPr>
                          <w:rFonts w:ascii="Calibri" w:hAnsi="Calibri" w:cs="Calibri"/>
                        </w:rPr>
                        <w:t>Javascript</w:t>
                      </w:r>
                      <w:proofErr w:type="spellEnd"/>
                      <w:r w:rsidRPr="00E74CD0">
                        <w:rPr>
                          <w:rFonts w:ascii="Calibri" w:hAnsi="Calibri" w:cs="Calibri"/>
                        </w:rPr>
                        <w:t xml:space="preserve"> (strong)</w:t>
                      </w:r>
                    </w:p>
                    <w:p w14:paraId="20578D07" w14:textId="5293A005" w:rsidR="00E74CD0" w:rsidRPr="00E74CD0" w:rsidRDefault="00E74CD0">
                      <w:pPr>
                        <w:rPr>
                          <w:rFonts w:ascii="Calibri" w:hAnsi="Calibri" w:cs="Calibri"/>
                        </w:rPr>
                      </w:pPr>
                      <w:r w:rsidRPr="00E74CD0">
                        <w:rPr>
                          <w:rFonts w:ascii="Calibri" w:hAnsi="Calibri" w:cs="Calibri"/>
                        </w:rPr>
                        <w:t>Java, C, MIPS</w:t>
                      </w:r>
                    </w:p>
                    <w:p w14:paraId="35EB2DB2" w14:textId="77777777" w:rsidR="006B0356" w:rsidRDefault="006B0356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2878E0D3" w14:textId="25D9F726" w:rsidR="00E74CD0" w:rsidRPr="00E74CD0" w:rsidRDefault="00E74CD0">
                      <w:pPr>
                        <w:rPr>
                          <w:rFonts w:ascii="Calibri" w:hAnsi="Calibri" w:cs="Calibri"/>
                        </w:rPr>
                      </w:pPr>
                      <w:r w:rsidRPr="00E74CD0">
                        <w:rPr>
                          <w:rFonts w:ascii="Calibri" w:hAnsi="Calibri" w:cs="Calibri"/>
                        </w:rPr>
                        <w:t>Statistics</w:t>
                      </w:r>
                    </w:p>
                    <w:p w14:paraId="6ED7AA2F" w14:textId="34415DF9" w:rsidR="00E74CD0" w:rsidRPr="00E74CD0" w:rsidRDefault="00E74CD0">
                      <w:pPr>
                        <w:rPr>
                          <w:rFonts w:ascii="Calibri" w:hAnsi="Calibri" w:cs="Calibri"/>
                        </w:rPr>
                      </w:pPr>
                      <w:r w:rsidRPr="00E74CD0">
                        <w:rPr>
                          <w:rFonts w:ascii="Calibri" w:hAnsi="Calibri" w:cs="Calibri"/>
                        </w:rPr>
                        <w:t>Data Analysis</w:t>
                      </w:r>
                    </w:p>
                    <w:p w14:paraId="5B3A17D5" w14:textId="3556FE85" w:rsidR="006B0356" w:rsidRDefault="00E74CD0">
                      <w:pPr>
                        <w:rPr>
                          <w:rFonts w:ascii="Calibri" w:hAnsi="Calibri" w:cs="Calibri"/>
                        </w:rPr>
                      </w:pPr>
                      <w:r w:rsidRPr="00E74CD0">
                        <w:rPr>
                          <w:rFonts w:ascii="Calibri" w:hAnsi="Calibri" w:cs="Calibri"/>
                        </w:rPr>
                        <w:t>Visualisation</w:t>
                      </w:r>
                    </w:p>
                    <w:p w14:paraId="323637DB" w14:textId="77777777" w:rsidR="006B0356" w:rsidRDefault="00E74CD0">
                      <w:pPr>
                        <w:rPr>
                          <w:rFonts w:ascii="Calibri" w:hAnsi="Calibri" w:cs="Calibri"/>
                        </w:rPr>
                      </w:pPr>
                      <w:r w:rsidRPr="00E74CD0">
                        <w:rPr>
                          <w:rFonts w:ascii="Calibri" w:hAnsi="Calibri" w:cs="Calibri"/>
                        </w:rPr>
                        <w:t>3D Modelling</w:t>
                      </w:r>
                    </w:p>
                    <w:p w14:paraId="75AB319E" w14:textId="6EA1047E" w:rsidR="00E74CD0" w:rsidRDefault="00E74CD0">
                      <w:pPr>
                        <w:rPr>
                          <w:rFonts w:ascii="Calibri" w:hAnsi="Calibri" w:cs="Calibri"/>
                        </w:rPr>
                      </w:pPr>
                      <w:r w:rsidRPr="00E74CD0">
                        <w:rPr>
                          <w:rFonts w:ascii="Calibri" w:hAnsi="Calibri" w:cs="Calibri"/>
                        </w:rPr>
                        <w:t>CAD</w:t>
                      </w:r>
                    </w:p>
                    <w:p w14:paraId="4EBD3887" w14:textId="462AC917" w:rsidR="006B0356" w:rsidRPr="00E74CD0" w:rsidRDefault="006B0356">
                      <w:r>
                        <w:rPr>
                          <w:rFonts w:ascii="Calibri" w:hAnsi="Calibri" w:cs="Calibri"/>
                        </w:rPr>
                        <w:t>3D Printing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646A">
        <w:rPr>
          <w:rFonts w:ascii="Calibri" w:hAnsi="Calibri" w:cs="Calibri"/>
        </w:rPr>
        <w:t>Profile</w:t>
      </w:r>
    </w:p>
    <w:p w14:paraId="28EDC108" w14:textId="359A487C" w:rsidR="0014646A" w:rsidRDefault="0014646A" w:rsidP="0014646A">
      <w:pPr>
        <w:rPr>
          <w:rFonts w:ascii="Calibri" w:hAnsi="Calibri" w:cs="Calibri"/>
        </w:rPr>
      </w:pPr>
      <w:r>
        <w:rPr>
          <w:rFonts w:ascii="Calibri" w:hAnsi="Calibri" w:cs="Calibri"/>
        </w:rPr>
        <w:t>I am a highly motivated, passionate student with a love for machine learning, data and neuroscience. I have a broad foundation across these disciplines complemented by my various specialisations in certain aspects of behavioural neuroscience or machine learning.</w:t>
      </w:r>
    </w:p>
    <w:p w14:paraId="36436E6D" w14:textId="07717058" w:rsidR="00CB50E0" w:rsidRPr="00E359E4" w:rsidRDefault="00000000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150367223"/>
          <w:placeholder>
            <w:docPart w:val="2C9062223D82BD4088EE1A840949F3D6"/>
          </w:placeholder>
          <w:temporary/>
          <w:showingPlcHdr/>
          <w15:appearance w15:val="hidden"/>
        </w:sdtPr>
        <w:sdtContent>
          <w:r w:rsidRPr="00E359E4">
            <w:rPr>
              <w:rFonts w:ascii="Calibri" w:hAnsi="Calibri" w:cs="Calibri"/>
            </w:rPr>
            <w:t>Education</w:t>
          </w:r>
        </w:sdtContent>
      </w:sdt>
    </w:p>
    <w:p w14:paraId="53F02AFB" w14:textId="55A084C1" w:rsidR="00CB50E0" w:rsidRPr="00E359E4" w:rsidRDefault="00F3341E">
      <w:pPr>
        <w:pStyle w:val="Heading2"/>
        <w:rPr>
          <w:rFonts w:ascii="Calibri" w:hAnsi="Calibri" w:cs="Calibri"/>
          <w:b w:val="0"/>
          <w:bCs/>
          <w:i w:val="0"/>
          <w:iCs/>
          <w:sz w:val="20"/>
          <w:szCs w:val="20"/>
        </w:rPr>
      </w:pPr>
      <w:r w:rsidRPr="00E359E4">
        <w:rPr>
          <w:rFonts w:ascii="Calibri" w:hAnsi="Calibri" w:cs="Calibri"/>
          <w:sz w:val="22"/>
          <w:szCs w:val="22"/>
        </w:rPr>
        <w:t>UNSW 2022-2026</w:t>
      </w:r>
    </w:p>
    <w:p w14:paraId="3FADC1CA" w14:textId="5FC4E25C" w:rsidR="00CB50E0" w:rsidRPr="00E359E4" w:rsidRDefault="00F3341E">
      <w:pPr>
        <w:rPr>
          <w:rFonts w:ascii="Calibri" w:hAnsi="Calibri" w:cs="Calibri"/>
        </w:rPr>
      </w:pPr>
      <w:r w:rsidRPr="00E359E4">
        <w:rPr>
          <w:rFonts w:ascii="Calibri" w:hAnsi="Calibri" w:cs="Calibri"/>
        </w:rPr>
        <w:t>Advanced Science (Neuroscience major</w:t>
      </w:r>
      <w:r w:rsidR="00014609">
        <w:rPr>
          <w:rFonts w:ascii="Calibri" w:hAnsi="Calibri" w:cs="Calibri"/>
        </w:rPr>
        <w:t xml:space="preserve"> with honours</w:t>
      </w:r>
      <w:r w:rsidRPr="00E359E4">
        <w:rPr>
          <w:rFonts w:ascii="Calibri" w:hAnsi="Calibri" w:cs="Calibri"/>
        </w:rPr>
        <w:t>) and Computer Science (</w:t>
      </w:r>
      <w:r w:rsidR="00E74CD0">
        <w:rPr>
          <w:rFonts w:ascii="Calibri" w:hAnsi="Calibri" w:cs="Calibri"/>
        </w:rPr>
        <w:t>AI major</w:t>
      </w:r>
      <w:r w:rsidRPr="00E359E4">
        <w:rPr>
          <w:rFonts w:ascii="Calibri" w:hAnsi="Calibri" w:cs="Calibri"/>
        </w:rPr>
        <w:t>)</w:t>
      </w:r>
    </w:p>
    <w:p w14:paraId="1D2910A2" w14:textId="0A11BD07" w:rsidR="00F3341E" w:rsidRPr="006B0356" w:rsidRDefault="00F3341E" w:rsidP="006B0356">
      <w:pPr>
        <w:rPr>
          <w:rFonts w:ascii="Calibri" w:hAnsi="Calibri" w:cs="Calibri"/>
        </w:rPr>
      </w:pPr>
      <w:r w:rsidRPr="006B0356">
        <w:rPr>
          <w:rFonts w:ascii="Calibri" w:hAnsi="Calibri" w:cs="Calibri"/>
        </w:rPr>
        <w:t>CSE Dean’s list 2022</w:t>
      </w:r>
      <w:r w:rsidR="006B0356">
        <w:rPr>
          <w:rFonts w:ascii="Calibri" w:hAnsi="Calibri" w:cs="Calibri"/>
        </w:rPr>
        <w:tab/>
        <w:t>Summer Vacation Research Scholarship 2023</w:t>
      </w:r>
      <w:r w:rsidR="006B0356">
        <w:rPr>
          <w:rFonts w:ascii="Calibri" w:hAnsi="Calibri" w:cs="Calibri"/>
        </w:rPr>
        <w:tab/>
        <w:t>WAM: 84.7</w:t>
      </w:r>
    </w:p>
    <w:p w14:paraId="07F03DB9" w14:textId="77777777" w:rsidR="00CB50E0" w:rsidRPr="00E359E4" w:rsidRDefault="00000000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617349259"/>
          <w:placeholder>
            <w:docPart w:val="7CC66B6047942249A300459080327C72"/>
          </w:placeholder>
          <w:temporary/>
          <w:showingPlcHdr/>
          <w15:appearance w15:val="hidden"/>
        </w:sdtPr>
        <w:sdtContent>
          <w:r w:rsidRPr="00E359E4">
            <w:rPr>
              <w:rFonts w:ascii="Calibri" w:hAnsi="Calibri" w:cs="Calibri"/>
            </w:rPr>
            <w:t>Experience</w:t>
          </w:r>
        </w:sdtContent>
      </w:sdt>
    </w:p>
    <w:p w14:paraId="267CA5CB" w14:textId="46A50C6F" w:rsidR="00CB50E0" w:rsidRPr="00E359E4" w:rsidRDefault="00F3341E">
      <w:pPr>
        <w:pStyle w:val="Heading2"/>
        <w:rPr>
          <w:rFonts w:ascii="Calibri" w:hAnsi="Calibri" w:cs="Calibri"/>
          <w:sz w:val="22"/>
          <w:szCs w:val="22"/>
        </w:rPr>
      </w:pPr>
      <w:r w:rsidRPr="00E359E4">
        <w:rPr>
          <w:rFonts w:ascii="Calibri" w:hAnsi="Calibri" w:cs="Calibri"/>
          <w:sz w:val="22"/>
          <w:szCs w:val="22"/>
        </w:rPr>
        <w:t>UNSW School of Psychology / Behavioural Neuroscience</w:t>
      </w:r>
    </w:p>
    <w:p w14:paraId="16F13072" w14:textId="2F1A3CB7" w:rsidR="00CB50E0" w:rsidRPr="00E359E4" w:rsidRDefault="00F3341E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>Behavioural Neuroscience Research Assistant</w:t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2023-Current</w:t>
      </w:r>
    </w:p>
    <w:p w14:paraId="3DDC34C5" w14:textId="37494893" w:rsidR="00CB50E0" w:rsidRPr="00E359E4" w:rsidRDefault="00F3341E">
      <w:pPr>
        <w:rPr>
          <w:rFonts w:ascii="Calibri" w:hAnsi="Calibri" w:cs="Calibri"/>
        </w:rPr>
      </w:pPr>
      <w:r w:rsidRPr="00E359E4">
        <w:rPr>
          <w:rFonts w:ascii="Calibri" w:hAnsi="Calibri" w:cs="Calibri"/>
        </w:rPr>
        <w:t>Independent handling of research including various scripting pipelines, machine learning and data analysis.</w:t>
      </w:r>
    </w:p>
    <w:p w14:paraId="064D488B" w14:textId="093A5804" w:rsidR="00F3341E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Applied s</w:t>
      </w:r>
      <w:r w:rsidR="00F3341E" w:rsidRPr="00E359E4">
        <w:rPr>
          <w:rFonts w:ascii="Calibri" w:hAnsi="Calibri" w:cs="Calibri"/>
        </w:rPr>
        <w:t>upervised and unsupervised ML</w:t>
      </w:r>
      <w:r w:rsidRPr="00E359E4">
        <w:rPr>
          <w:rFonts w:ascii="Calibri" w:hAnsi="Calibri" w:cs="Calibri"/>
        </w:rPr>
        <w:t xml:space="preserve"> methods</w:t>
      </w:r>
      <w:r w:rsidR="00F3341E" w:rsidRPr="00E359E4">
        <w:rPr>
          <w:rFonts w:ascii="Calibri" w:hAnsi="Calibri" w:cs="Calibri"/>
        </w:rPr>
        <w:t xml:space="preserve"> including classifiers, clustering and pose-estimation</w:t>
      </w:r>
      <w:r w:rsidRPr="00E359E4">
        <w:rPr>
          <w:rFonts w:ascii="Calibri" w:hAnsi="Calibri" w:cs="Calibri"/>
        </w:rPr>
        <w:t>.</w:t>
      </w:r>
    </w:p>
    <w:p w14:paraId="3E6F9A06" w14:textId="3FC185BE" w:rsidR="00EA21F3" w:rsidRPr="00E359E4" w:rsidRDefault="00EA21F3" w:rsidP="00CB0DA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Modified existing open-source m</w:t>
      </w:r>
      <w:r w:rsidR="00CB0DA2">
        <w:rPr>
          <w:rFonts w:ascii="Calibri" w:hAnsi="Calibri" w:cs="Calibri"/>
        </w:rPr>
        <w:t>achine learning methods to tailor to use-case</w:t>
      </w:r>
    </w:p>
    <w:p w14:paraId="376AFBA0" w14:textId="086A6C68" w:rsidR="00EA21F3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Designed a web application </w:t>
      </w:r>
      <w:r w:rsidR="00CB0DA2">
        <w:rPr>
          <w:rFonts w:ascii="Calibri" w:hAnsi="Calibri" w:cs="Calibri"/>
        </w:rPr>
        <w:t>for code scanning, tracking, web scraping and registering and use of viruses</w:t>
      </w:r>
    </w:p>
    <w:p w14:paraId="78D745A8" w14:textId="6CA0F548" w:rsidR="00EA21F3" w:rsidRPr="00E359E4" w:rsidRDefault="00EA21F3" w:rsidP="00EA21F3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Summer Research Scholarship </w:t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="007019C5" w:rsidRPr="00E359E4">
        <w:rPr>
          <w:rFonts w:ascii="Calibri" w:hAnsi="Calibri" w:cs="Calibri"/>
        </w:rPr>
        <w:tab/>
      </w:r>
      <w:r w:rsidRPr="00E359E4">
        <w:rPr>
          <w:rFonts w:ascii="Calibri" w:hAnsi="Calibri" w:cs="Calibri"/>
        </w:rPr>
        <w:t>2023-2024</w:t>
      </w:r>
    </w:p>
    <w:p w14:paraId="411D0949" w14:textId="12F30D6F" w:rsidR="00EA21F3" w:rsidRPr="00E359E4" w:rsidRDefault="00EA21F3" w:rsidP="00EA21F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>Performed whole-brain correlational graph analyses and visualisation including in-silico lesioning and its impact on network communicability</w:t>
      </w:r>
    </w:p>
    <w:p w14:paraId="27CDE1AE" w14:textId="77777777" w:rsidR="0014646A" w:rsidRDefault="00292054" w:rsidP="0014646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Applied </w:t>
      </w:r>
      <w:proofErr w:type="spellStart"/>
      <w:r w:rsidRPr="00E359E4">
        <w:rPr>
          <w:rFonts w:ascii="Calibri" w:hAnsi="Calibri" w:cs="Calibri"/>
        </w:rPr>
        <w:t>CNMFe</w:t>
      </w:r>
      <w:proofErr w:type="spellEnd"/>
      <w:r w:rsidRPr="00E359E4">
        <w:rPr>
          <w:rFonts w:ascii="Calibri" w:hAnsi="Calibri" w:cs="Calibri"/>
        </w:rPr>
        <w:t xml:space="preserve"> on </w:t>
      </w:r>
      <w:proofErr w:type="spellStart"/>
      <w:r w:rsidRPr="00E359E4">
        <w:rPr>
          <w:rFonts w:ascii="Calibri" w:hAnsi="Calibri" w:cs="Calibri"/>
        </w:rPr>
        <w:t>miniscope</w:t>
      </w:r>
      <w:proofErr w:type="spellEnd"/>
      <w:r w:rsidRPr="00E359E4">
        <w:rPr>
          <w:rFonts w:ascii="Calibri" w:hAnsi="Calibri" w:cs="Calibri"/>
        </w:rPr>
        <w:t xml:space="preserve"> fluorescence time-series to identify and calculate individual cell activities, relevant behavioural encoding and correlation of cell encoding population with behavioural metrics</w:t>
      </w:r>
    </w:p>
    <w:p w14:paraId="1C1BCEDB" w14:textId="77777777" w:rsidR="0014646A" w:rsidRDefault="0014646A" w:rsidP="0014646A">
      <w:pPr>
        <w:rPr>
          <w:rFonts w:ascii="Calibri" w:hAnsi="Calibri" w:cs="Calibri"/>
        </w:rPr>
      </w:pPr>
    </w:p>
    <w:p w14:paraId="598CC643" w14:textId="26AA42DE" w:rsidR="0014646A" w:rsidRPr="0014646A" w:rsidRDefault="0014646A" w:rsidP="0014646A">
      <w:pPr>
        <w:rPr>
          <w:rFonts w:ascii="Calibri" w:hAnsi="Calibri" w:cs="Calibri"/>
        </w:rPr>
        <w:sectPr w:rsidR="0014646A" w:rsidRPr="0014646A" w:rsidSect="00F3341E">
          <w:headerReference w:type="default" r:id="rId8"/>
          <w:footerReference w:type="default" r:id="rId9"/>
          <w:headerReference w:type="first" r:id="rId10"/>
          <w:pgSz w:w="11904" w:h="16836"/>
          <w:pgMar w:top="1152" w:right="1123" w:bottom="1195" w:left="1123" w:header="432" w:footer="720" w:gutter="0"/>
          <w:cols w:space="720"/>
          <w:titlePg/>
          <w:docGrid w:linePitch="360"/>
        </w:sectPr>
      </w:pPr>
    </w:p>
    <w:p w14:paraId="6CD9CF37" w14:textId="29704054" w:rsidR="0014646A" w:rsidRPr="00E359E4" w:rsidRDefault="0014646A" w:rsidP="0014646A">
      <w:pPr>
        <w:pStyle w:val="Heading1"/>
        <w:spacing w:before="0"/>
        <w:rPr>
          <w:rFonts w:ascii="Calibri" w:hAnsi="Calibri" w:cs="Calibri"/>
        </w:rPr>
      </w:pPr>
      <w:r>
        <w:rPr>
          <w:rFonts w:ascii="Calibri" w:hAnsi="Calibri" w:cs="Calibri"/>
        </w:rPr>
        <w:t>Extracurriculars</w:t>
      </w:r>
    </w:p>
    <w:p w14:paraId="51C5FFC7" w14:textId="78DBF3D0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>UNSW Neuroscience Society</w:t>
      </w:r>
      <w:r w:rsidR="00CB0DA2">
        <w:rPr>
          <w:rFonts w:ascii="Calibri" w:hAnsi="Calibri" w:cs="Calibri"/>
        </w:rPr>
        <w:t xml:space="preserve"> Executive</w:t>
      </w:r>
      <w:r w:rsidRPr="00E359E4">
        <w:rPr>
          <w:rFonts w:ascii="Calibri" w:hAnsi="Calibri" w:cs="Calibri"/>
        </w:rPr>
        <w:t xml:space="preserve"> </w:t>
      </w:r>
      <w:r w:rsidR="006B0356">
        <w:rPr>
          <w:rFonts w:ascii="Calibri" w:hAnsi="Calibri" w:cs="Calibri"/>
        </w:rPr>
        <w:t>2 years</w:t>
      </w:r>
    </w:p>
    <w:p w14:paraId="5A45A707" w14:textId="14F357E3" w:rsidR="00D7277C" w:rsidRPr="00E359E4" w:rsidRDefault="00CB0DA2" w:rsidP="0014646A">
      <w:pPr>
        <w:pStyle w:val="ListParagraph"/>
        <w:numPr>
          <w:ilvl w:val="0"/>
          <w:numId w:val="11"/>
        </w:numPr>
        <w:ind w:left="417"/>
        <w:rPr>
          <w:rFonts w:ascii="Calibri" w:hAnsi="Calibri" w:cs="Calibri"/>
        </w:rPr>
      </w:pPr>
      <w:r>
        <w:rPr>
          <w:rFonts w:ascii="Calibri" w:hAnsi="Calibri" w:cs="Calibri"/>
        </w:rPr>
        <w:t>Worked</w:t>
      </w:r>
      <w:r w:rsidR="00D7277C" w:rsidRPr="00E359E4">
        <w:rPr>
          <w:rFonts w:ascii="Calibri" w:hAnsi="Calibri" w:cs="Calibri"/>
        </w:rPr>
        <w:t xml:space="preserve"> with faculty, Arc UNSW and fellow executives</w:t>
      </w:r>
    </w:p>
    <w:p w14:paraId="7A3DD977" w14:textId="4FD6CD4D" w:rsidR="00D7277C" w:rsidRPr="00E359E4" w:rsidRDefault="00D7277C" w:rsidP="00D7277C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UNSW Virtual Reality Society </w:t>
      </w:r>
      <w:r w:rsidR="00CB0DA2">
        <w:rPr>
          <w:rFonts w:ascii="Calibri" w:hAnsi="Calibri" w:cs="Calibri"/>
        </w:rPr>
        <w:t xml:space="preserve">President </w:t>
      </w:r>
      <w:r w:rsidR="006B0356">
        <w:rPr>
          <w:rFonts w:ascii="Calibri" w:hAnsi="Calibri" w:cs="Calibri"/>
        </w:rPr>
        <w:t>3 years</w:t>
      </w:r>
    </w:p>
    <w:p w14:paraId="0020188F" w14:textId="60CA995E" w:rsidR="00645322" w:rsidRPr="00E359E4" w:rsidRDefault="00645322" w:rsidP="0014646A">
      <w:pPr>
        <w:pStyle w:val="ListParagraph"/>
        <w:numPr>
          <w:ilvl w:val="0"/>
          <w:numId w:val="11"/>
        </w:numPr>
        <w:ind w:left="417"/>
        <w:rPr>
          <w:rFonts w:ascii="Calibri" w:hAnsi="Calibri" w:cs="Calibri"/>
        </w:rPr>
      </w:pPr>
      <w:r w:rsidRPr="00E359E4">
        <w:rPr>
          <w:rFonts w:ascii="Calibri" w:hAnsi="Calibri" w:cs="Calibri"/>
        </w:rPr>
        <w:t>MegaLAN</w:t>
      </w:r>
      <w:r w:rsidR="00CB0DA2">
        <w:rPr>
          <w:rFonts w:ascii="Calibri" w:hAnsi="Calibri" w:cs="Calibri"/>
        </w:rPr>
        <w:t xml:space="preserve">: </w:t>
      </w:r>
      <w:r w:rsidRPr="00E359E4">
        <w:rPr>
          <w:rFonts w:ascii="Calibri" w:hAnsi="Calibri" w:cs="Calibri"/>
        </w:rPr>
        <w:t>UNSW’s biggest LAN event (&gt;500</w:t>
      </w:r>
      <w:r w:rsidR="00CB0DA2">
        <w:rPr>
          <w:rFonts w:ascii="Calibri" w:hAnsi="Calibri" w:cs="Calibri"/>
        </w:rPr>
        <w:t xml:space="preserve"> attendees</w:t>
      </w:r>
      <w:r w:rsidRPr="00E359E4">
        <w:rPr>
          <w:rFonts w:ascii="Calibri" w:hAnsi="Calibri" w:cs="Calibri"/>
        </w:rPr>
        <w:t>)</w:t>
      </w:r>
    </w:p>
    <w:p w14:paraId="23274E76" w14:textId="1864B922" w:rsidR="00645322" w:rsidRPr="00E359E4" w:rsidRDefault="00645322" w:rsidP="0014646A">
      <w:pPr>
        <w:pStyle w:val="ListParagraph"/>
        <w:numPr>
          <w:ilvl w:val="0"/>
          <w:numId w:val="11"/>
        </w:numPr>
        <w:ind w:left="417"/>
        <w:rPr>
          <w:rFonts w:ascii="Calibri" w:hAnsi="Calibri" w:cs="Calibri"/>
        </w:rPr>
      </w:pPr>
      <w:r w:rsidRPr="00E359E4">
        <w:rPr>
          <w:rFonts w:ascii="Calibri" w:hAnsi="Calibri" w:cs="Calibri"/>
        </w:rPr>
        <w:t>Arc “VIP”</w:t>
      </w:r>
    </w:p>
    <w:p w14:paraId="5730324F" w14:textId="6A2D548A" w:rsidR="00645322" w:rsidRDefault="00645322" w:rsidP="00645322">
      <w:pPr>
        <w:pStyle w:val="Heading3"/>
        <w:rPr>
          <w:rFonts w:ascii="Calibri" w:hAnsi="Calibri" w:cs="Calibri"/>
        </w:rPr>
      </w:pPr>
      <w:r w:rsidRPr="00E359E4">
        <w:rPr>
          <w:rFonts w:ascii="Calibri" w:hAnsi="Calibri" w:cs="Calibri"/>
        </w:rPr>
        <w:t xml:space="preserve">UNSW </w:t>
      </w:r>
      <w:r w:rsidR="00CB0DA2">
        <w:rPr>
          <w:rFonts w:ascii="Calibri" w:hAnsi="Calibri" w:cs="Calibri"/>
        </w:rPr>
        <w:t>School of Biomed Sciences</w:t>
      </w:r>
      <w:r w:rsidRPr="00E359E4">
        <w:rPr>
          <w:rFonts w:ascii="Calibri" w:hAnsi="Calibri" w:cs="Calibri"/>
        </w:rPr>
        <w:t xml:space="preserve"> Student Rep 2024</w:t>
      </w:r>
    </w:p>
    <w:p w14:paraId="6AD78C4C" w14:textId="71C7782B" w:rsidR="0014646A" w:rsidRDefault="0014646A" w:rsidP="004C0311">
      <w:pPr>
        <w:pStyle w:val="ListParagraph"/>
        <w:numPr>
          <w:ilvl w:val="0"/>
          <w:numId w:val="11"/>
        </w:numPr>
        <w:ind w:left="417"/>
        <w:rPr>
          <w:rFonts w:ascii="Calibri" w:hAnsi="Calibri" w:cs="Calibri"/>
        </w:rPr>
      </w:pPr>
      <w:r>
        <w:rPr>
          <w:rFonts w:ascii="Calibri" w:hAnsi="Calibri" w:cs="Calibri"/>
        </w:rPr>
        <w:t>Discussed course structure with head faculty</w:t>
      </w:r>
    </w:p>
    <w:p w14:paraId="6EFC31B9" w14:textId="77777777" w:rsidR="006B0356" w:rsidRPr="006B0356" w:rsidRDefault="006B0356" w:rsidP="006B0356">
      <w:pPr>
        <w:rPr>
          <w:rFonts w:ascii="Calibri" w:hAnsi="Calibri" w:cs="Calibri"/>
        </w:rPr>
      </w:pPr>
    </w:p>
    <w:p w14:paraId="52277544" w14:textId="77777777" w:rsidR="005E641D" w:rsidRDefault="005E641D" w:rsidP="0014646A">
      <w:pPr>
        <w:pStyle w:val="Heading1"/>
        <w:spacing w:before="0"/>
        <w:rPr>
          <w:rFonts w:ascii="Calibri" w:hAnsi="Calibri" w:cs="Calibri"/>
        </w:rPr>
      </w:pPr>
    </w:p>
    <w:p w14:paraId="4DB0EA23" w14:textId="77777777" w:rsidR="005E641D" w:rsidRDefault="005E641D" w:rsidP="0014646A">
      <w:pPr>
        <w:pStyle w:val="Heading1"/>
        <w:spacing w:before="0"/>
        <w:rPr>
          <w:rFonts w:ascii="Calibri" w:hAnsi="Calibri" w:cs="Calibri"/>
        </w:rPr>
      </w:pPr>
    </w:p>
    <w:p w14:paraId="31521431" w14:textId="4ECA9B34" w:rsidR="004C0311" w:rsidRPr="00E359E4" w:rsidRDefault="004C0311" w:rsidP="0014646A">
      <w:pPr>
        <w:pStyle w:val="Heading1"/>
        <w:spacing w:before="0"/>
        <w:rPr>
          <w:rFonts w:ascii="Calibri" w:hAnsi="Calibri" w:cs="Calibri"/>
        </w:rPr>
      </w:pPr>
      <w:r w:rsidRPr="00E359E4">
        <w:rPr>
          <w:rFonts w:ascii="Calibri" w:hAnsi="Calibri" w:cs="Calibri"/>
        </w:rPr>
        <w:t>Projects</w:t>
      </w:r>
    </w:p>
    <w:p w14:paraId="3076C23B" w14:textId="69DDEA38" w:rsidR="004C0311" w:rsidRPr="00E359E4" w:rsidRDefault="004C0311" w:rsidP="004C0311">
      <w:pPr>
        <w:pStyle w:val="Heading3"/>
        <w:rPr>
          <w:rFonts w:ascii="Calibri" w:hAnsi="Calibri" w:cs="Calibri"/>
        </w:rPr>
      </w:pPr>
      <w:proofErr w:type="spellStart"/>
      <w:r w:rsidRPr="00E359E4">
        <w:rPr>
          <w:rFonts w:ascii="Calibri" w:hAnsi="Calibri" w:cs="Calibri"/>
        </w:rPr>
        <w:t>Pokérogue</w:t>
      </w:r>
      <w:proofErr w:type="spellEnd"/>
      <w:r w:rsidRPr="00E359E4">
        <w:rPr>
          <w:rFonts w:ascii="Calibri" w:hAnsi="Calibri" w:cs="Calibri"/>
        </w:rPr>
        <w:t xml:space="preserve"> (open-source contributions)</w:t>
      </w:r>
    </w:p>
    <w:p w14:paraId="6AA2CD27" w14:textId="77777777" w:rsidR="00CB0DA2" w:rsidRPr="00CB0DA2" w:rsidRDefault="004C0311" w:rsidP="0014646A">
      <w:pPr>
        <w:pStyle w:val="ListParagraph"/>
        <w:numPr>
          <w:ilvl w:val="0"/>
          <w:numId w:val="11"/>
        </w:numPr>
        <w:ind w:left="417"/>
        <w:rPr>
          <w:rFonts w:ascii="Calibri" w:hAnsi="Calibri" w:cs="Calibri"/>
          <w:i/>
          <w:iCs/>
        </w:rPr>
      </w:pPr>
      <w:proofErr w:type="spellStart"/>
      <w:r w:rsidRPr="00E359E4">
        <w:rPr>
          <w:rFonts w:ascii="Calibri" w:hAnsi="Calibri" w:cs="Calibri"/>
        </w:rPr>
        <w:t>Pokemon</w:t>
      </w:r>
      <w:proofErr w:type="spellEnd"/>
      <w:r w:rsidRPr="00E359E4">
        <w:rPr>
          <w:rFonts w:ascii="Calibri" w:hAnsi="Calibri" w:cs="Calibri"/>
        </w:rPr>
        <w:t xml:space="preserve"> fangame with over 1 million users</w:t>
      </w:r>
    </w:p>
    <w:p w14:paraId="086BA64C" w14:textId="056ABB5F" w:rsidR="00C353A2" w:rsidRDefault="00C353A2" w:rsidP="00CB0DA2">
      <w:pPr>
        <w:rPr>
          <w:rFonts w:ascii="Calibri" w:hAnsi="Calibri" w:cs="Calibri"/>
          <w:i/>
          <w:iCs/>
        </w:rPr>
      </w:pPr>
      <w:r w:rsidRPr="00CB0DA2">
        <w:rPr>
          <w:rFonts w:ascii="Calibri" w:hAnsi="Calibri" w:cs="Calibri"/>
          <w:i/>
          <w:iCs/>
        </w:rPr>
        <w:t>Virus Registry Web Application</w:t>
      </w:r>
    </w:p>
    <w:p w14:paraId="4F484C49" w14:textId="6B15AF95" w:rsidR="00CB0DA2" w:rsidRPr="00CB0DA2" w:rsidRDefault="00CB0DA2" w:rsidP="0014646A">
      <w:pPr>
        <w:pStyle w:val="ListParagraph"/>
        <w:numPr>
          <w:ilvl w:val="0"/>
          <w:numId w:val="11"/>
        </w:numPr>
        <w:ind w:left="417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Registering, tracking, scanning viruses</w:t>
      </w:r>
    </w:p>
    <w:p w14:paraId="4E9F6403" w14:textId="5CA210F1" w:rsidR="00CB0DA2" w:rsidRDefault="00CB0DA2" w:rsidP="00C353A2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MRI Viewer and Annotation Web Application</w:t>
      </w:r>
    </w:p>
    <w:p w14:paraId="27C22757" w14:textId="669DCBC6" w:rsidR="00CB0DA2" w:rsidRDefault="00CB0DA2" w:rsidP="00C353A2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Markov Network for Office Occupancy</w:t>
      </w:r>
    </w:p>
    <w:p w14:paraId="3C5AC4FD" w14:textId="77777777" w:rsidR="00CB0DA2" w:rsidRDefault="00CB0DA2" w:rsidP="00C353A2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Whole-brain single-cell network analysis</w:t>
      </w:r>
    </w:p>
    <w:p w14:paraId="51996B3F" w14:textId="77777777" w:rsidR="00CB0DA2" w:rsidRDefault="00CB0DA2" w:rsidP="00C353A2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Pose-estimation and behaviour clustering in rodents</w:t>
      </w:r>
    </w:p>
    <w:p w14:paraId="6234EB6C" w14:textId="48E53574" w:rsidR="00E359E4" w:rsidRPr="00E359E4" w:rsidRDefault="00CB0DA2" w:rsidP="006B0356">
      <w:pPr>
        <w:rPr>
          <w:rFonts w:ascii="Calibri" w:hAnsi="Calibri" w:cs="Calibri"/>
          <w:i/>
          <w:iCs/>
        </w:rPr>
      </w:pPr>
      <w:proofErr w:type="spellStart"/>
      <w:r>
        <w:rPr>
          <w:rFonts w:ascii="Calibri" w:hAnsi="Calibri" w:cs="Calibri"/>
          <w:i/>
          <w:iCs/>
        </w:rPr>
        <w:t>Miniscope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CNMFe</w:t>
      </w:r>
      <w:proofErr w:type="spellEnd"/>
      <w:r>
        <w:rPr>
          <w:rFonts w:ascii="Calibri" w:hAnsi="Calibri" w:cs="Calibri"/>
          <w:i/>
          <w:iCs/>
        </w:rPr>
        <w:t xml:space="preserve"> and cell encoding analy</w:t>
      </w:r>
      <w:r w:rsidR="006B0356">
        <w:rPr>
          <w:rFonts w:ascii="Calibri" w:hAnsi="Calibri" w:cs="Calibri"/>
          <w:i/>
          <w:iCs/>
        </w:rPr>
        <w:t>sis</w:t>
      </w:r>
    </w:p>
    <w:sectPr w:rsidR="00E359E4" w:rsidRPr="00E359E4" w:rsidSect="006B0356">
      <w:type w:val="continuous"/>
      <w:pgSz w:w="11904" w:h="16836"/>
      <w:pgMar w:top="1152" w:right="1123" w:bottom="1195" w:left="1123" w:header="432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4D738" w14:textId="77777777" w:rsidR="00944013" w:rsidRDefault="00944013">
      <w:pPr>
        <w:spacing w:after="0" w:line="240" w:lineRule="auto"/>
      </w:pPr>
      <w:r>
        <w:separator/>
      </w:r>
    </w:p>
  </w:endnote>
  <w:endnote w:type="continuationSeparator" w:id="0">
    <w:p w14:paraId="2C5D6377" w14:textId="77777777" w:rsidR="00944013" w:rsidRDefault="00944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BA747D" w14:textId="77777777" w:rsidR="00CB50E0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9522" w14:textId="77777777" w:rsidR="00944013" w:rsidRDefault="00944013">
      <w:pPr>
        <w:spacing w:after="0" w:line="240" w:lineRule="auto"/>
      </w:pPr>
      <w:r>
        <w:separator/>
      </w:r>
    </w:p>
  </w:footnote>
  <w:footnote w:type="continuationSeparator" w:id="0">
    <w:p w14:paraId="18AC35E9" w14:textId="77777777" w:rsidR="00944013" w:rsidRDefault="00944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ABE4" w14:textId="77777777" w:rsidR="00CB50E0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D2B616" wp14:editId="7EE4BB29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F7374F3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E43B" w14:textId="766A3526" w:rsidR="005E641D" w:rsidRDefault="005E64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EC5BC4"/>
    <w:multiLevelType w:val="hybridMultilevel"/>
    <w:tmpl w:val="C2F613B8"/>
    <w:lvl w:ilvl="0" w:tplc="B91C031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D54C3"/>
    <w:multiLevelType w:val="hybridMultilevel"/>
    <w:tmpl w:val="57FCCDD0"/>
    <w:lvl w:ilvl="0" w:tplc="BB4CE56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292421">
    <w:abstractNumId w:val="9"/>
  </w:num>
  <w:num w:numId="2" w16cid:durableId="1622031085">
    <w:abstractNumId w:val="7"/>
  </w:num>
  <w:num w:numId="3" w16cid:durableId="1393962796">
    <w:abstractNumId w:val="6"/>
  </w:num>
  <w:num w:numId="4" w16cid:durableId="2032223668">
    <w:abstractNumId w:val="5"/>
  </w:num>
  <w:num w:numId="5" w16cid:durableId="1375883101">
    <w:abstractNumId w:val="4"/>
  </w:num>
  <w:num w:numId="6" w16cid:durableId="1718116294">
    <w:abstractNumId w:val="8"/>
  </w:num>
  <w:num w:numId="7" w16cid:durableId="186261584">
    <w:abstractNumId w:val="3"/>
  </w:num>
  <w:num w:numId="8" w16cid:durableId="574508388">
    <w:abstractNumId w:val="2"/>
  </w:num>
  <w:num w:numId="9" w16cid:durableId="897086878">
    <w:abstractNumId w:val="1"/>
  </w:num>
  <w:num w:numId="10" w16cid:durableId="1847552779">
    <w:abstractNumId w:val="0"/>
  </w:num>
  <w:num w:numId="11" w16cid:durableId="580145236">
    <w:abstractNumId w:val="10"/>
  </w:num>
  <w:num w:numId="12" w16cid:durableId="20723843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1E"/>
    <w:rsid w:val="00014609"/>
    <w:rsid w:val="000258F5"/>
    <w:rsid w:val="0014646A"/>
    <w:rsid w:val="001C61A5"/>
    <w:rsid w:val="002724A8"/>
    <w:rsid w:val="00292054"/>
    <w:rsid w:val="002A6A65"/>
    <w:rsid w:val="004C0311"/>
    <w:rsid w:val="00560749"/>
    <w:rsid w:val="005E641D"/>
    <w:rsid w:val="00611BCB"/>
    <w:rsid w:val="00645322"/>
    <w:rsid w:val="0066668C"/>
    <w:rsid w:val="006B0356"/>
    <w:rsid w:val="007019C5"/>
    <w:rsid w:val="00784C20"/>
    <w:rsid w:val="008125C5"/>
    <w:rsid w:val="00944013"/>
    <w:rsid w:val="009551AA"/>
    <w:rsid w:val="00BA504D"/>
    <w:rsid w:val="00C353A2"/>
    <w:rsid w:val="00CB0DA2"/>
    <w:rsid w:val="00CB50E0"/>
    <w:rsid w:val="00D3387B"/>
    <w:rsid w:val="00D7277C"/>
    <w:rsid w:val="00E359E4"/>
    <w:rsid w:val="00E74CD0"/>
    <w:rsid w:val="00EA21F3"/>
    <w:rsid w:val="00F3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B31B1"/>
  <w15:chartTrackingRefBased/>
  <w15:docId w15:val="{2A19E96E-667B-E14E-BB81-49BE6425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77C"/>
    <w:rPr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styleId="NoSpacing">
    <w:name w:val="No Spacing"/>
    <w:uiPriority w:val="1"/>
    <w:qFormat/>
    <w:rsid w:val="00F3341E"/>
    <w:pPr>
      <w:spacing w:after="0" w:line="240" w:lineRule="auto"/>
    </w:pPr>
    <w:rPr>
      <w:rFonts w:eastAsiaTheme="minorEastAsia"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8125C5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5C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4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mesdiefenbach/Library/Containers/com.microsoft.Word/Data/Library/Application%20Support/Microsoft/Office/16.0/DTS/en-AU%7bFAE69BFB-F02B-D143-B488-CE65282EC9AB%7d/%7bE522FCB5-BFDE-BC41-BD56-BD88C0E04A99%7dtf1000207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9062223D82BD4088EE1A840949F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85F5E-2B66-8845-B6DF-F9184EDB1932}"/>
      </w:docPartPr>
      <w:docPartBody>
        <w:p w:rsidR="00F723C1" w:rsidRDefault="00000000">
          <w:pPr>
            <w:pStyle w:val="2C9062223D82BD4088EE1A840949F3D6"/>
          </w:pPr>
          <w:r>
            <w:t>Education</w:t>
          </w:r>
        </w:p>
      </w:docPartBody>
    </w:docPart>
    <w:docPart>
      <w:docPartPr>
        <w:name w:val="7CC66B6047942249A300459080327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ECF7-817B-B844-8112-D25892BFB924}"/>
      </w:docPartPr>
      <w:docPartBody>
        <w:p w:rsidR="00F723C1" w:rsidRDefault="00000000">
          <w:pPr>
            <w:pStyle w:val="7CC66B6047942249A300459080327C72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5F"/>
    <w:rsid w:val="003E0427"/>
    <w:rsid w:val="005A01CE"/>
    <w:rsid w:val="0066668C"/>
    <w:rsid w:val="0080715F"/>
    <w:rsid w:val="009551AA"/>
    <w:rsid w:val="00F7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9062223D82BD4088EE1A840949F3D6">
    <w:name w:val="2C9062223D82BD4088EE1A840949F3D6"/>
  </w:style>
  <w:style w:type="paragraph" w:customStyle="1" w:styleId="7CC66B6047942249A300459080327C72">
    <w:name w:val="7CC66B6047942249A300459080327C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FF6CAA-B72D-4348-AD69-F3469665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{E522FCB5-BFDE-BC41-BD56-BD88C0E04A99}tf10002079.dotx</Template>
  <TotalTime>1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James Diefenbach</cp:lastModifiedBy>
  <cp:revision>3</cp:revision>
  <cp:lastPrinted>2025-11-23T23:26:00Z</cp:lastPrinted>
  <dcterms:created xsi:type="dcterms:W3CDTF">2025-11-23T23:26:00Z</dcterms:created>
  <dcterms:modified xsi:type="dcterms:W3CDTF">2025-11-23T23:27:00Z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