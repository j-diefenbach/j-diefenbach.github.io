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7E8A" w14:textId="14190B10" w:rsidR="00F3341E" w:rsidRDefault="008125C5">
      <w:pPr>
        <w:pStyle w:val="Name"/>
        <w:rPr>
          <w:rFonts w:ascii="Biome" w:hAnsi="Biome" w:cs="Biome"/>
          <w:b w:val="0"/>
          <w:bCs/>
          <w:color w:val="FFFFFF" w:themeColor="background1"/>
        </w:rPr>
      </w:pPr>
      <w:r>
        <w:rPr>
          <w:rFonts w:ascii="Biome" w:hAnsi="Biome" w:cs="Biome"/>
          <w:b w:val="0"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FCFD67" wp14:editId="54386F77">
                <wp:simplePos x="0" y="0"/>
                <wp:positionH relativeFrom="column">
                  <wp:posOffset>2466975</wp:posOffset>
                </wp:positionH>
                <wp:positionV relativeFrom="paragraph">
                  <wp:posOffset>-133551</wp:posOffset>
                </wp:positionV>
                <wp:extent cx="4166235" cy="547200"/>
                <wp:effectExtent l="0" t="0" r="0" b="0"/>
                <wp:wrapNone/>
                <wp:docPr id="18437229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235" cy="54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E171F" w14:textId="43901C8D" w:rsidR="00645322" w:rsidRPr="008125C5" w:rsidRDefault="008125C5" w:rsidP="008125C5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hyperlink r:id="rId7" w:history="1">
                              <w:r w:rsidRPr="008125C5">
                                <w:rPr>
                                  <w:rStyle w:val="Hyperlink"/>
                                  <w:color w:val="FFFFFF" w:themeColor="background1"/>
                                </w:rPr>
                                <w:t>jamescdiefenbach@gmail.com</w:t>
                              </w:r>
                            </w:hyperlink>
                          </w:p>
                          <w:p w14:paraId="615338D8" w14:textId="77777777" w:rsidR="008125C5" w:rsidRPr="008125C5" w:rsidRDefault="008125C5" w:rsidP="008125C5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8125C5">
                              <w:rPr>
                                <w:color w:val="FFFFFF" w:themeColor="background1"/>
                              </w:rPr>
                              <w:t>0468 520 862</w:t>
                            </w:r>
                          </w:p>
                          <w:p w14:paraId="76A5552D" w14:textId="77777777" w:rsidR="008125C5" w:rsidRPr="008125C5" w:rsidRDefault="008125C5" w:rsidP="008125C5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CFD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4.25pt;margin-top:-10.5pt;width:328.05pt;height:4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" filled="f" stroked="f" strokeweight=".5pt">
                <v:textbox>
                  <w:txbxContent>
                    <w:p w14:paraId="5C1E171F" w14:textId="43901C8D" w:rsidR="00645322" w:rsidRPr="008125C5" w:rsidRDefault="008125C5" w:rsidP="008125C5">
                      <w:pPr>
                        <w:jc w:val="right"/>
                        <w:rPr>
                          <w:color w:val="FFFFFF" w:themeColor="background1"/>
                        </w:rPr>
                      </w:pPr>
                      <w:hyperlink r:id="rId8" w:history="1">
                        <w:r w:rsidRPr="008125C5">
                          <w:rPr>
                            <w:rStyle w:val="Hyperlink"/>
                            <w:color w:val="FFFFFF" w:themeColor="background1"/>
                          </w:rPr>
                          <w:t>jamescdiefenbach@gmail.com</w:t>
                        </w:r>
                      </w:hyperlink>
                    </w:p>
                    <w:p w14:paraId="615338D8" w14:textId="77777777" w:rsidR="008125C5" w:rsidRPr="008125C5" w:rsidRDefault="008125C5" w:rsidP="008125C5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8125C5">
                        <w:rPr>
                          <w:color w:val="FFFFFF" w:themeColor="background1"/>
                        </w:rPr>
                        <w:t>0468 520 862</w:t>
                      </w:r>
                    </w:p>
                    <w:p w14:paraId="76A5552D" w14:textId="77777777" w:rsidR="008125C5" w:rsidRPr="008125C5" w:rsidRDefault="008125C5" w:rsidP="008125C5">
                      <w:pPr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341E" w:rsidRPr="00F3341E">
        <w:rPr>
          <w:rFonts w:ascii="Biome" w:hAnsi="Biome" w:cs="Biome"/>
          <w:b w:val="0"/>
          <w:bCs/>
          <w:color w:val="FFFFFF" w:themeColor="background1"/>
        </w:rPr>
        <w:t>James Diefenbach</w:t>
      </w:r>
      <w:r w:rsidR="00F3341E">
        <w:rPr>
          <w:rFonts w:ascii="Biome" w:hAnsi="Biome" w:cs="Biome"/>
          <w:b w:val="0"/>
          <w:bCs/>
          <w:color w:val="FFFFFF" w:themeColor="background1"/>
        </w:rPr>
        <w:t xml:space="preserve"> </w:t>
      </w:r>
    </w:p>
    <w:p w14:paraId="0652EC64" w14:textId="45EC5E99" w:rsidR="00CB50E0" w:rsidRPr="000258F5" w:rsidRDefault="00F3341E" w:rsidP="000258F5">
      <w:pPr>
        <w:pStyle w:val="Name"/>
        <w:rPr>
          <w:rFonts w:ascii="Biome" w:hAnsi="Biome" w:cs="Biome"/>
          <w:b w:val="0"/>
          <w:bCs/>
          <w:color w:val="FFFFFF" w:themeColor="background1"/>
        </w:rPr>
      </w:pPr>
      <w:r w:rsidRPr="00F3341E">
        <w:rPr>
          <w:rStyle w:val="Heading1Char"/>
          <w:color w:val="FFFFFF" w:themeColor="background1"/>
          <w:sz w:val="16"/>
          <w:szCs w:val="16"/>
        </w:rPr>
        <w:t>Neuroscience and Computer Science Undergraduate</w:t>
      </w:r>
      <w:r w:rsidRPr="004060FB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12A7629" wp14:editId="44FCBF33">
                <wp:simplePos x="0" y="0"/>
                <wp:positionH relativeFrom="page">
                  <wp:posOffset>-62865</wp:posOffset>
                </wp:positionH>
                <wp:positionV relativeFrom="paragraph">
                  <wp:posOffset>-1310640</wp:posOffset>
                </wp:positionV>
                <wp:extent cx="8251825" cy="1538605"/>
                <wp:effectExtent l="0" t="0" r="3175" b="0"/>
                <wp:wrapNone/>
                <wp:docPr id="2142804338" name="Rectangle 2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1825" cy="1538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9546E" id="Rectangle 2" o:spid="_x0000_s1026" alt="Decorative" style="position:absolute;margin-left:-4.95pt;margin-top:-103.2pt;width:649.75pt;height:121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" fillcolor="#272727 [2749]" stroked="f" strokeweight="1pt">
                <w10:wrap anchorx="page"/>
                <w10:anchorlock/>
              </v:rect>
            </w:pict>
          </mc:Fallback>
        </mc:AlternateContent>
      </w:r>
    </w:p>
    <w:p w14:paraId="36436E6D" w14:textId="77777777" w:rsidR="00CB50E0" w:rsidRPr="00E359E4" w:rsidRDefault="00000000">
      <w:pPr>
        <w:pStyle w:val="Heading1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1150367223"/>
          <w:placeholder>
            <w:docPart w:val="2C9062223D82BD4088EE1A840949F3D6"/>
          </w:placeholder>
          <w:temporary/>
          <w:showingPlcHdr/>
          <w15:appearance w15:val="hidden"/>
        </w:sdtPr>
        <w:sdtContent>
          <w:r w:rsidRPr="00E359E4">
            <w:rPr>
              <w:rFonts w:ascii="Calibri" w:hAnsi="Calibri" w:cs="Calibri"/>
            </w:rPr>
            <w:t>Education</w:t>
          </w:r>
        </w:sdtContent>
      </w:sdt>
    </w:p>
    <w:p w14:paraId="53F02AFB" w14:textId="51500B4C" w:rsidR="00CB50E0" w:rsidRPr="00E359E4" w:rsidRDefault="00F3341E">
      <w:pPr>
        <w:pStyle w:val="Heading2"/>
        <w:rPr>
          <w:rFonts w:ascii="Calibri" w:hAnsi="Calibri" w:cs="Calibri"/>
          <w:b w:val="0"/>
          <w:bCs/>
          <w:i w:val="0"/>
          <w:iCs/>
          <w:sz w:val="20"/>
          <w:szCs w:val="20"/>
        </w:rPr>
      </w:pPr>
      <w:r w:rsidRPr="00E359E4">
        <w:rPr>
          <w:rFonts w:ascii="Calibri" w:hAnsi="Calibri" w:cs="Calibri"/>
          <w:sz w:val="22"/>
          <w:szCs w:val="22"/>
        </w:rPr>
        <w:t xml:space="preserve">UNSW 2022-2026 </w:t>
      </w:r>
      <w:r w:rsidRPr="00E359E4">
        <w:rPr>
          <w:rFonts w:ascii="Calibri" w:hAnsi="Calibri" w:cs="Calibri"/>
          <w:b w:val="0"/>
          <w:bCs/>
          <w:i w:val="0"/>
          <w:iCs/>
          <w:sz w:val="20"/>
          <w:szCs w:val="20"/>
        </w:rPr>
        <w:t>WAM: 84.7</w:t>
      </w:r>
    </w:p>
    <w:p w14:paraId="3FADC1CA" w14:textId="39FD2991" w:rsidR="00CB50E0" w:rsidRPr="00E359E4" w:rsidRDefault="00F3341E">
      <w:pPr>
        <w:rPr>
          <w:rFonts w:ascii="Calibri" w:hAnsi="Calibri" w:cs="Calibri"/>
        </w:rPr>
      </w:pPr>
      <w:r w:rsidRPr="00E359E4">
        <w:rPr>
          <w:rFonts w:ascii="Calibri" w:hAnsi="Calibri" w:cs="Calibri"/>
        </w:rPr>
        <w:t>Advanced Science (Neuroscience major</w:t>
      </w:r>
      <w:r w:rsidR="00014609">
        <w:rPr>
          <w:rFonts w:ascii="Calibri" w:hAnsi="Calibri" w:cs="Calibri"/>
        </w:rPr>
        <w:t xml:space="preserve"> with honours</w:t>
      </w:r>
      <w:r w:rsidRPr="00E359E4">
        <w:rPr>
          <w:rFonts w:ascii="Calibri" w:hAnsi="Calibri" w:cs="Calibri"/>
        </w:rPr>
        <w:t>) and Computer Science (Artificial intelligence)</w:t>
      </w:r>
    </w:p>
    <w:p w14:paraId="32A015E6" w14:textId="03696E98" w:rsidR="00292054" w:rsidRPr="00E359E4" w:rsidRDefault="00292054">
      <w:pPr>
        <w:rPr>
          <w:rFonts w:ascii="Calibri" w:hAnsi="Calibri" w:cs="Calibri"/>
          <w:b/>
          <w:bCs/>
        </w:rPr>
      </w:pPr>
      <w:r w:rsidRPr="00E359E4">
        <w:rPr>
          <w:rFonts w:ascii="Calibri" w:hAnsi="Calibri" w:cs="Calibri"/>
          <w:b/>
          <w:bCs/>
        </w:rPr>
        <w:t>Notable courses</w:t>
      </w:r>
    </w:p>
    <w:p w14:paraId="095A6A39" w14:textId="093B7D39" w:rsidR="00292054" w:rsidRPr="00E359E4" w:rsidRDefault="00292054" w:rsidP="00292054">
      <w:pPr>
        <w:pStyle w:val="ListParagraph"/>
        <w:numPr>
          <w:ilvl w:val="0"/>
          <w:numId w:val="12"/>
        </w:num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COMP9418: Advanced Topics in Statistical Machine Learning</w:t>
      </w:r>
      <w:r w:rsidR="00645322" w:rsidRPr="00E359E4">
        <w:rPr>
          <w:rFonts w:ascii="Calibri" w:hAnsi="Calibri" w:cs="Calibri"/>
          <w:i/>
          <w:iCs/>
        </w:rPr>
        <w:tab/>
      </w:r>
      <w:r w:rsidR="00645322" w:rsidRPr="00E359E4">
        <w:rPr>
          <w:rFonts w:ascii="Calibri" w:hAnsi="Calibri" w:cs="Calibri"/>
          <w:i/>
          <w:iCs/>
        </w:rPr>
        <w:tab/>
      </w:r>
      <w:r w:rsidR="00D7277C" w:rsidRPr="00E359E4">
        <w:rPr>
          <w:rFonts w:ascii="Calibri" w:hAnsi="Calibri" w:cs="Calibri"/>
          <w:i/>
          <w:iCs/>
        </w:rPr>
        <w:t>81</w:t>
      </w:r>
    </w:p>
    <w:p w14:paraId="60E194DB" w14:textId="1D9571CD" w:rsidR="00D7277C" w:rsidRPr="00E359E4" w:rsidRDefault="00292054" w:rsidP="00D7277C">
      <w:pPr>
        <w:pStyle w:val="ListParagraph"/>
        <w:numPr>
          <w:ilvl w:val="0"/>
          <w:numId w:val="12"/>
        </w:num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COMP917: Machine Learning and Data Mining</w:t>
      </w:r>
      <w:r w:rsidR="00645322" w:rsidRPr="00E359E4">
        <w:rPr>
          <w:rFonts w:ascii="Calibri" w:hAnsi="Calibri" w:cs="Calibri"/>
          <w:i/>
          <w:iCs/>
        </w:rPr>
        <w:tab/>
      </w:r>
      <w:r w:rsidR="00645322" w:rsidRPr="00E359E4">
        <w:rPr>
          <w:rFonts w:ascii="Calibri" w:hAnsi="Calibri" w:cs="Calibri"/>
          <w:i/>
          <w:iCs/>
        </w:rPr>
        <w:tab/>
      </w:r>
      <w:r w:rsidR="00645322" w:rsidRPr="00E359E4">
        <w:rPr>
          <w:rFonts w:ascii="Calibri" w:hAnsi="Calibri" w:cs="Calibri"/>
          <w:i/>
          <w:iCs/>
        </w:rPr>
        <w:tab/>
      </w:r>
      <w:r w:rsidR="00645322" w:rsidRPr="00E359E4">
        <w:rPr>
          <w:rFonts w:ascii="Calibri" w:hAnsi="Calibri" w:cs="Calibri"/>
          <w:i/>
          <w:iCs/>
        </w:rPr>
        <w:tab/>
      </w:r>
      <w:r w:rsidR="00D7277C" w:rsidRPr="00E359E4">
        <w:rPr>
          <w:rFonts w:ascii="Calibri" w:hAnsi="Calibri" w:cs="Calibri"/>
          <w:i/>
          <w:iCs/>
        </w:rPr>
        <w:t>87</w:t>
      </w:r>
    </w:p>
    <w:p w14:paraId="07F92C27" w14:textId="226F2970" w:rsidR="00292054" w:rsidRPr="00E359E4" w:rsidRDefault="00D7277C" w:rsidP="00D7277C">
      <w:pPr>
        <w:pStyle w:val="ListParagraph"/>
        <w:numPr>
          <w:ilvl w:val="0"/>
          <w:numId w:val="12"/>
        </w:num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COMP2511: Object Oriented Design and Programming</w:t>
      </w:r>
      <w:r w:rsidRPr="00E359E4">
        <w:rPr>
          <w:rFonts w:ascii="Calibri" w:hAnsi="Calibri" w:cs="Calibri"/>
          <w:i/>
          <w:iCs/>
        </w:rPr>
        <w:tab/>
      </w:r>
      <w:r w:rsidR="00645322" w:rsidRPr="00E359E4">
        <w:rPr>
          <w:rFonts w:ascii="Calibri" w:hAnsi="Calibri" w:cs="Calibri"/>
          <w:i/>
          <w:iCs/>
        </w:rPr>
        <w:tab/>
      </w:r>
      <w:r w:rsidR="00645322" w:rsidRPr="00E359E4">
        <w:rPr>
          <w:rFonts w:ascii="Calibri" w:hAnsi="Calibri" w:cs="Calibri"/>
          <w:i/>
          <w:iCs/>
        </w:rPr>
        <w:tab/>
      </w:r>
      <w:r w:rsidRPr="00E359E4">
        <w:rPr>
          <w:rFonts w:ascii="Calibri" w:hAnsi="Calibri" w:cs="Calibri"/>
          <w:i/>
          <w:iCs/>
        </w:rPr>
        <w:t>97</w:t>
      </w:r>
    </w:p>
    <w:p w14:paraId="1A9CE203" w14:textId="4A3FAC94" w:rsidR="00560749" w:rsidRPr="00E359E4" w:rsidRDefault="00560749" w:rsidP="00D7277C">
      <w:pPr>
        <w:pStyle w:val="ListParagraph"/>
        <w:numPr>
          <w:ilvl w:val="0"/>
          <w:numId w:val="12"/>
        </w:num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ANAT3411: Neuroanatomy</w:t>
      </w:r>
      <w:r w:rsidRPr="00E359E4">
        <w:rPr>
          <w:rFonts w:ascii="Calibri" w:hAnsi="Calibri" w:cs="Calibri"/>
          <w:i/>
          <w:iCs/>
        </w:rPr>
        <w:tab/>
      </w:r>
      <w:r w:rsidRPr="00E359E4">
        <w:rPr>
          <w:rFonts w:ascii="Calibri" w:hAnsi="Calibri" w:cs="Calibri"/>
          <w:i/>
          <w:iCs/>
        </w:rPr>
        <w:tab/>
      </w:r>
      <w:r w:rsidRPr="00E359E4">
        <w:rPr>
          <w:rFonts w:ascii="Calibri" w:hAnsi="Calibri" w:cs="Calibri"/>
          <w:i/>
          <w:iCs/>
        </w:rPr>
        <w:tab/>
      </w:r>
      <w:r w:rsidRPr="00E359E4">
        <w:rPr>
          <w:rFonts w:ascii="Calibri" w:hAnsi="Calibri" w:cs="Calibri"/>
          <w:i/>
          <w:iCs/>
        </w:rPr>
        <w:tab/>
      </w:r>
      <w:r w:rsidRPr="00E359E4">
        <w:rPr>
          <w:rFonts w:ascii="Calibri" w:hAnsi="Calibri" w:cs="Calibri"/>
          <w:i/>
          <w:iCs/>
        </w:rPr>
        <w:tab/>
      </w:r>
      <w:r w:rsidRPr="00E359E4">
        <w:rPr>
          <w:rFonts w:ascii="Calibri" w:hAnsi="Calibri" w:cs="Calibri"/>
          <w:i/>
          <w:iCs/>
        </w:rPr>
        <w:tab/>
        <w:t>94</w:t>
      </w:r>
    </w:p>
    <w:p w14:paraId="211974AE" w14:textId="3485931C" w:rsidR="00292054" w:rsidRPr="00E359E4" w:rsidRDefault="00292054">
      <w:pPr>
        <w:rPr>
          <w:rFonts w:ascii="Calibri" w:hAnsi="Calibri" w:cs="Calibri"/>
          <w:b/>
          <w:bCs/>
        </w:rPr>
      </w:pPr>
      <w:r w:rsidRPr="00E359E4">
        <w:rPr>
          <w:rFonts w:ascii="Calibri" w:hAnsi="Calibri" w:cs="Calibri"/>
          <w:b/>
          <w:bCs/>
        </w:rPr>
        <w:t>Awards</w:t>
      </w:r>
    </w:p>
    <w:p w14:paraId="6C862B39" w14:textId="16F3514C" w:rsidR="00F3341E" w:rsidRPr="00E359E4" w:rsidRDefault="00F3341E" w:rsidP="00F3341E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Summer research scholarship 2023-2024</w:t>
      </w:r>
    </w:p>
    <w:p w14:paraId="1D2910A2" w14:textId="736CA2DB" w:rsidR="00F3341E" w:rsidRPr="00E359E4" w:rsidRDefault="00F3341E" w:rsidP="00F3341E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CSE Dean’s list 2022</w:t>
      </w:r>
    </w:p>
    <w:p w14:paraId="6A8EE5D3" w14:textId="5C8140B2" w:rsidR="00784C20" w:rsidRPr="00E359E4" w:rsidRDefault="00F3341E" w:rsidP="00611BCB">
      <w:pPr>
        <w:pStyle w:val="Heading2"/>
        <w:rPr>
          <w:rFonts w:ascii="Calibri" w:hAnsi="Calibri" w:cs="Calibri"/>
          <w:b w:val="0"/>
          <w:bCs/>
          <w:i w:val="0"/>
          <w:iCs/>
          <w:sz w:val="20"/>
          <w:szCs w:val="20"/>
        </w:rPr>
      </w:pPr>
      <w:r w:rsidRPr="00E359E4">
        <w:rPr>
          <w:rFonts w:ascii="Calibri" w:hAnsi="Calibri" w:cs="Calibri"/>
          <w:sz w:val="22"/>
          <w:szCs w:val="22"/>
        </w:rPr>
        <w:t xml:space="preserve">Caringbah High School 2016-2021 </w:t>
      </w:r>
      <w:r w:rsidRPr="00E359E4">
        <w:rPr>
          <w:rFonts w:ascii="Calibri" w:hAnsi="Calibri" w:cs="Calibri"/>
          <w:b w:val="0"/>
          <w:bCs/>
          <w:i w:val="0"/>
          <w:iCs/>
          <w:sz w:val="20"/>
          <w:szCs w:val="20"/>
        </w:rPr>
        <w:t>ATAR: 95.50</w:t>
      </w:r>
    </w:p>
    <w:p w14:paraId="4F8D84B6" w14:textId="61252F27" w:rsidR="00784C20" w:rsidRPr="00E359E4" w:rsidRDefault="00784C20" w:rsidP="00784C20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Outstanding Diligence award semesters 1 &amp; 2 2021</w:t>
      </w:r>
    </w:p>
    <w:p w14:paraId="2C54D59F" w14:textId="619B8E7F" w:rsidR="00F3341E" w:rsidRPr="00E359E4" w:rsidRDefault="00C353A2" w:rsidP="00F3341E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E359E4">
        <w:rPr>
          <w:rFonts w:ascii="Calibri" w:hAnsi="Calibri" w:cs="Calibri"/>
        </w:rPr>
        <w:t xml:space="preserve">HSC: </w:t>
      </w:r>
      <w:r w:rsidR="00611BCB" w:rsidRPr="00E359E4">
        <w:rPr>
          <w:rFonts w:ascii="Calibri" w:hAnsi="Calibri" w:cs="Calibri"/>
        </w:rPr>
        <w:t>Software Design and Development, Math Ext 2, English Adv, Chemistry, Physics</w:t>
      </w:r>
    </w:p>
    <w:p w14:paraId="07F03DB9" w14:textId="77777777" w:rsidR="00CB50E0" w:rsidRPr="00E359E4" w:rsidRDefault="00000000">
      <w:pPr>
        <w:pStyle w:val="Heading1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617349259"/>
          <w:placeholder>
            <w:docPart w:val="7CC66B6047942249A300459080327C72"/>
          </w:placeholder>
          <w:temporary/>
          <w:showingPlcHdr/>
          <w15:appearance w15:val="hidden"/>
        </w:sdtPr>
        <w:sdtContent>
          <w:r w:rsidRPr="00E359E4">
            <w:rPr>
              <w:rFonts w:ascii="Calibri" w:hAnsi="Calibri" w:cs="Calibri"/>
            </w:rPr>
            <w:t>Experience</w:t>
          </w:r>
        </w:sdtContent>
      </w:sdt>
    </w:p>
    <w:p w14:paraId="267CA5CB" w14:textId="46A50C6F" w:rsidR="00CB50E0" w:rsidRPr="00E359E4" w:rsidRDefault="00F3341E">
      <w:pPr>
        <w:pStyle w:val="Heading2"/>
        <w:rPr>
          <w:rFonts w:ascii="Calibri" w:hAnsi="Calibri" w:cs="Calibri"/>
          <w:sz w:val="22"/>
          <w:szCs w:val="22"/>
        </w:rPr>
      </w:pPr>
      <w:r w:rsidRPr="00E359E4">
        <w:rPr>
          <w:rFonts w:ascii="Calibri" w:hAnsi="Calibri" w:cs="Calibri"/>
          <w:sz w:val="22"/>
          <w:szCs w:val="22"/>
        </w:rPr>
        <w:t>UNSW School of Psychology / Behavioural Neuroscience</w:t>
      </w:r>
    </w:p>
    <w:p w14:paraId="16F13072" w14:textId="2F1A3CB7" w:rsidR="00CB50E0" w:rsidRPr="00E359E4" w:rsidRDefault="00F3341E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>Behavioural Neuroscience Research Assistant</w:t>
      </w:r>
      <w:r w:rsidR="007019C5" w:rsidRPr="00E359E4">
        <w:rPr>
          <w:rFonts w:ascii="Calibri" w:hAnsi="Calibri" w:cs="Calibri"/>
        </w:rPr>
        <w:tab/>
      </w:r>
      <w:r w:rsidRPr="00E359E4">
        <w:rPr>
          <w:rFonts w:ascii="Calibri" w:hAnsi="Calibri" w:cs="Calibri"/>
        </w:rPr>
        <w:t>2023-Current</w:t>
      </w:r>
    </w:p>
    <w:p w14:paraId="3DDC34C5" w14:textId="37494893" w:rsidR="00CB50E0" w:rsidRPr="00E359E4" w:rsidRDefault="00F3341E">
      <w:pPr>
        <w:rPr>
          <w:rFonts w:ascii="Calibri" w:hAnsi="Calibri" w:cs="Calibri"/>
        </w:rPr>
      </w:pPr>
      <w:r w:rsidRPr="00E359E4">
        <w:rPr>
          <w:rFonts w:ascii="Calibri" w:hAnsi="Calibri" w:cs="Calibri"/>
        </w:rPr>
        <w:t>Independent handling of research including various scripting pipelines, machine learning and data analysis.</w:t>
      </w:r>
    </w:p>
    <w:p w14:paraId="064D488B" w14:textId="093A5804" w:rsidR="00F3341E" w:rsidRPr="00E359E4" w:rsidRDefault="00EA21F3" w:rsidP="00EA21F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Applied s</w:t>
      </w:r>
      <w:r w:rsidR="00F3341E" w:rsidRPr="00E359E4">
        <w:rPr>
          <w:rFonts w:ascii="Calibri" w:hAnsi="Calibri" w:cs="Calibri"/>
        </w:rPr>
        <w:t>upervised and unsupervised ML</w:t>
      </w:r>
      <w:r w:rsidRPr="00E359E4">
        <w:rPr>
          <w:rFonts w:ascii="Calibri" w:hAnsi="Calibri" w:cs="Calibri"/>
        </w:rPr>
        <w:t xml:space="preserve"> methods</w:t>
      </w:r>
      <w:r w:rsidR="00F3341E" w:rsidRPr="00E359E4">
        <w:rPr>
          <w:rFonts w:ascii="Calibri" w:hAnsi="Calibri" w:cs="Calibri"/>
        </w:rPr>
        <w:t xml:space="preserve"> including classifiers, clustering and pose-estimation</w:t>
      </w:r>
      <w:r w:rsidRPr="00E359E4">
        <w:rPr>
          <w:rFonts w:ascii="Calibri" w:hAnsi="Calibri" w:cs="Calibri"/>
        </w:rPr>
        <w:t>.</w:t>
      </w:r>
    </w:p>
    <w:p w14:paraId="62B808C2" w14:textId="1D27EBCF" w:rsidR="00EA21F3" w:rsidRPr="00E359E4" w:rsidRDefault="00EA21F3" w:rsidP="00EA21F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Modified existing open-source methods such as </w:t>
      </w:r>
      <w:proofErr w:type="spellStart"/>
      <w:r w:rsidRPr="00E359E4">
        <w:rPr>
          <w:rFonts w:ascii="Calibri" w:hAnsi="Calibri" w:cs="Calibri"/>
        </w:rPr>
        <w:t>Deeplabcut</w:t>
      </w:r>
      <w:proofErr w:type="spellEnd"/>
      <w:r w:rsidRPr="00E359E4">
        <w:rPr>
          <w:rFonts w:ascii="Calibri" w:hAnsi="Calibri" w:cs="Calibri"/>
        </w:rPr>
        <w:t xml:space="preserve"> and </w:t>
      </w:r>
      <w:proofErr w:type="spellStart"/>
      <w:r w:rsidRPr="00E359E4">
        <w:rPr>
          <w:rFonts w:ascii="Calibri" w:hAnsi="Calibri" w:cs="Calibri"/>
        </w:rPr>
        <w:t>Keypoint</w:t>
      </w:r>
      <w:proofErr w:type="spellEnd"/>
      <w:r w:rsidRPr="00E359E4">
        <w:rPr>
          <w:rFonts w:ascii="Calibri" w:hAnsi="Calibri" w:cs="Calibri"/>
        </w:rPr>
        <w:t>-MoSeq to extract additional data and tailor to specific behavioural use-cases</w:t>
      </w:r>
    </w:p>
    <w:p w14:paraId="3E6F9A06" w14:textId="29B928C5" w:rsidR="00EA21F3" w:rsidRPr="00E359E4" w:rsidRDefault="00EA21F3" w:rsidP="00EA21F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Designing and updating existing data analysis and organisation pipelines with interactive GUIs, modularity and appropriate code practices</w:t>
      </w:r>
    </w:p>
    <w:p w14:paraId="057823D5" w14:textId="0333DAC6" w:rsidR="00EA21F3" w:rsidRPr="00E359E4" w:rsidRDefault="00EA21F3" w:rsidP="00EA21F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Synced video, coordinate and behaviour data across various inputs</w:t>
      </w:r>
    </w:p>
    <w:p w14:paraId="376AFBA0" w14:textId="7207D223" w:rsidR="00EA21F3" w:rsidRPr="00E359E4" w:rsidRDefault="00EA21F3" w:rsidP="00EA21F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Designed a web application to view full virus data and history, track volume and aliquot progress using custom </w:t>
      </w:r>
      <w:proofErr w:type="spellStart"/>
      <w:r w:rsidRPr="00E359E4">
        <w:rPr>
          <w:rFonts w:ascii="Calibri" w:hAnsi="Calibri" w:cs="Calibri"/>
        </w:rPr>
        <w:t>qr</w:t>
      </w:r>
      <w:proofErr w:type="spellEnd"/>
      <w:r w:rsidRPr="00E359E4">
        <w:rPr>
          <w:rFonts w:ascii="Calibri" w:hAnsi="Calibri" w:cs="Calibri"/>
        </w:rPr>
        <w:t xml:space="preserve"> codes, and automated label printing with PowerShell.</w:t>
      </w:r>
    </w:p>
    <w:p w14:paraId="78D745A8" w14:textId="6CA0F548" w:rsidR="00EA21F3" w:rsidRPr="00E359E4" w:rsidRDefault="00EA21F3" w:rsidP="00EA21F3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Summer Research Scholarship </w:t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Pr="00E359E4">
        <w:rPr>
          <w:rFonts w:ascii="Calibri" w:hAnsi="Calibri" w:cs="Calibri"/>
        </w:rPr>
        <w:t>2023-2024</w:t>
      </w:r>
    </w:p>
    <w:p w14:paraId="411D0949" w14:textId="12F30D6F" w:rsidR="00EA21F3" w:rsidRPr="00E359E4" w:rsidRDefault="00EA21F3" w:rsidP="00EA21F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Performed whole-brain correlational graph analyses and visualisation including in-silico lesioning and its impact on network communicability</w:t>
      </w:r>
    </w:p>
    <w:p w14:paraId="5688E17E" w14:textId="1E00FD3C" w:rsidR="00EA21F3" w:rsidRPr="00E359E4" w:rsidRDefault="00292054" w:rsidP="00EA21F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Applied </w:t>
      </w:r>
      <w:proofErr w:type="spellStart"/>
      <w:r w:rsidRPr="00E359E4">
        <w:rPr>
          <w:rFonts w:ascii="Calibri" w:hAnsi="Calibri" w:cs="Calibri"/>
        </w:rPr>
        <w:t>CNMFe</w:t>
      </w:r>
      <w:proofErr w:type="spellEnd"/>
      <w:r w:rsidRPr="00E359E4">
        <w:rPr>
          <w:rFonts w:ascii="Calibri" w:hAnsi="Calibri" w:cs="Calibri"/>
        </w:rPr>
        <w:t xml:space="preserve"> on </w:t>
      </w:r>
      <w:proofErr w:type="spellStart"/>
      <w:r w:rsidRPr="00E359E4">
        <w:rPr>
          <w:rFonts w:ascii="Calibri" w:hAnsi="Calibri" w:cs="Calibri"/>
        </w:rPr>
        <w:t>miniscope</w:t>
      </w:r>
      <w:proofErr w:type="spellEnd"/>
      <w:r w:rsidRPr="00E359E4">
        <w:rPr>
          <w:rFonts w:ascii="Calibri" w:hAnsi="Calibri" w:cs="Calibri"/>
        </w:rPr>
        <w:t xml:space="preserve"> fluorescence time-series to identify and calculate individual cell activities, relevant behavioural encoding and correlation of cell encoding population with behavioural metrics</w:t>
      </w:r>
    </w:p>
    <w:p w14:paraId="38F62846" w14:textId="7CDAE27F" w:rsidR="00292054" w:rsidRPr="00E359E4" w:rsidRDefault="00D7277C" w:rsidP="00292054">
      <w:pPr>
        <w:pStyle w:val="Heading2"/>
        <w:rPr>
          <w:rFonts w:ascii="Calibri" w:hAnsi="Calibri" w:cs="Calibri"/>
          <w:sz w:val="22"/>
          <w:szCs w:val="22"/>
        </w:rPr>
      </w:pPr>
      <w:r w:rsidRPr="00E359E4">
        <w:rPr>
          <w:rFonts w:ascii="Calibri" w:hAnsi="Calibri" w:cs="Calibri"/>
          <w:sz w:val="22"/>
          <w:szCs w:val="22"/>
        </w:rPr>
        <w:t>Previous positions</w:t>
      </w:r>
    </w:p>
    <w:p w14:paraId="3671E79F" w14:textId="2588D78E" w:rsidR="00D7277C" w:rsidRPr="00E359E4" w:rsidRDefault="00D7277C" w:rsidP="00D7277C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>Sales JB Hi-Fi Miranda</w:t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Pr="00E359E4">
        <w:rPr>
          <w:rFonts w:ascii="Calibri" w:hAnsi="Calibri" w:cs="Calibri"/>
        </w:rPr>
        <w:t>2023-2024</w:t>
      </w:r>
    </w:p>
    <w:p w14:paraId="687506B3" w14:textId="68C01BDD" w:rsidR="00D7277C" w:rsidRPr="00E359E4" w:rsidRDefault="00D7277C" w:rsidP="00D7277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Identified customers’ problems and provided complete solutions.</w:t>
      </w:r>
    </w:p>
    <w:p w14:paraId="09105D7E" w14:textId="2B2374A5" w:rsidR="00D7277C" w:rsidRPr="00E359E4" w:rsidRDefault="00D7277C" w:rsidP="00D7277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Engaged with a variety of clients and topics including games, tech and IT</w:t>
      </w:r>
    </w:p>
    <w:p w14:paraId="1F714F9F" w14:textId="7018FB73" w:rsidR="00D7277C" w:rsidRPr="00E359E4" w:rsidRDefault="00D7277C" w:rsidP="00D7277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Met and exceeded sales quota in games and tech</w:t>
      </w:r>
    </w:p>
    <w:p w14:paraId="4ACF9EE5" w14:textId="6EBC065C" w:rsidR="00D7277C" w:rsidRPr="00E359E4" w:rsidRDefault="00D7277C" w:rsidP="00D7277C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lastRenderedPageBreak/>
        <w:t>ELS Note Taker UNSW</w:t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Pr="00E359E4">
        <w:rPr>
          <w:rFonts w:ascii="Calibri" w:hAnsi="Calibri" w:cs="Calibri"/>
        </w:rPr>
        <w:t>2022-2024</w:t>
      </w:r>
    </w:p>
    <w:p w14:paraId="147175A0" w14:textId="1BCCF5B9" w:rsidR="00D7277C" w:rsidRPr="00E359E4" w:rsidRDefault="00D7277C" w:rsidP="00D7277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Lecture notes for equitable learning services.</w:t>
      </w:r>
    </w:p>
    <w:p w14:paraId="1A0F92C2" w14:textId="04C4FB8D" w:rsidR="00D7277C" w:rsidRPr="00E359E4" w:rsidRDefault="00D7277C" w:rsidP="00D7277C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HSC Tutoring </w:t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Pr="00E359E4">
        <w:rPr>
          <w:rFonts w:ascii="Calibri" w:hAnsi="Calibri" w:cs="Calibri"/>
        </w:rPr>
        <w:t>2022-2024</w:t>
      </w:r>
    </w:p>
    <w:p w14:paraId="591C1DF1" w14:textId="3F2D5C9C" w:rsidR="00D7277C" w:rsidRPr="00E359E4" w:rsidRDefault="00D7277C" w:rsidP="00D7277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Communicated physics, science and math topics to students in years 8,10-12.</w:t>
      </w:r>
    </w:p>
    <w:p w14:paraId="627DCE9A" w14:textId="149F40F7" w:rsidR="00D7277C" w:rsidRPr="00E359E4" w:rsidRDefault="00D7277C" w:rsidP="00D7277C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>Café all-rounder</w:t>
      </w:r>
      <w:r w:rsidR="007019C5" w:rsidRPr="00E359E4">
        <w:rPr>
          <w:rFonts w:ascii="Calibri" w:hAnsi="Calibri" w:cs="Calibri"/>
        </w:rPr>
        <w:t xml:space="preserve"> Shelly Park Shop</w:t>
      </w:r>
      <w:r w:rsidRPr="00E359E4">
        <w:rPr>
          <w:rFonts w:ascii="Calibri" w:hAnsi="Calibri" w:cs="Calibri"/>
        </w:rPr>
        <w:t xml:space="preserve"> </w:t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Pr="00E359E4">
        <w:rPr>
          <w:rFonts w:ascii="Calibri" w:hAnsi="Calibri" w:cs="Calibri"/>
        </w:rPr>
        <w:t>2019-2022</w:t>
      </w:r>
    </w:p>
    <w:p w14:paraId="00A5A255" w14:textId="5CD6B345" w:rsidR="00D7277C" w:rsidRPr="00E359E4" w:rsidRDefault="00D7277C" w:rsidP="00D7277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Performed a wide variety of responsibilities, high volumes of customers and key roles including opening shifts</w:t>
      </w:r>
    </w:p>
    <w:p w14:paraId="5CFBC6F2" w14:textId="662EF31B" w:rsidR="004C0311" w:rsidRPr="00E359E4" w:rsidRDefault="004C0311" w:rsidP="004C0311">
      <w:pPr>
        <w:pStyle w:val="Heading1"/>
        <w:rPr>
          <w:rFonts w:ascii="Calibri" w:hAnsi="Calibri" w:cs="Calibri"/>
        </w:rPr>
      </w:pPr>
      <w:r w:rsidRPr="00E359E4">
        <w:rPr>
          <w:rFonts w:ascii="Calibri" w:hAnsi="Calibri" w:cs="Calibri"/>
        </w:rPr>
        <w:t>Extracurriculars</w:t>
      </w:r>
    </w:p>
    <w:p w14:paraId="51C5FFC7" w14:textId="0F70B13F" w:rsidR="00D7277C" w:rsidRPr="00E359E4" w:rsidRDefault="00D7277C" w:rsidP="00D7277C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UNSW Neuroscience Society </w:t>
      </w:r>
      <w:r w:rsidR="00645322" w:rsidRPr="00E359E4">
        <w:rPr>
          <w:rFonts w:ascii="Calibri" w:hAnsi="Calibri" w:cs="Calibri"/>
        </w:rPr>
        <w:tab/>
      </w:r>
      <w:r w:rsidR="00645322" w:rsidRPr="00E359E4">
        <w:rPr>
          <w:rFonts w:ascii="Calibri" w:hAnsi="Calibri" w:cs="Calibri"/>
        </w:rPr>
        <w:tab/>
      </w:r>
      <w:r w:rsidR="00645322" w:rsidRPr="00E359E4">
        <w:rPr>
          <w:rFonts w:ascii="Calibri" w:hAnsi="Calibri" w:cs="Calibri"/>
        </w:rPr>
        <w:tab/>
      </w:r>
      <w:r w:rsidRPr="00E359E4">
        <w:rPr>
          <w:rFonts w:ascii="Calibri" w:hAnsi="Calibri" w:cs="Calibri"/>
        </w:rPr>
        <w:t>2024-2025</w:t>
      </w:r>
    </w:p>
    <w:p w14:paraId="17AFEF18" w14:textId="6B07BC9B" w:rsidR="00D7277C" w:rsidRPr="00E359E4" w:rsidRDefault="00D7277C" w:rsidP="00D7277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Founding executive and arc delegate</w:t>
      </w:r>
    </w:p>
    <w:p w14:paraId="5A45A707" w14:textId="1F6BEEC5" w:rsidR="00D7277C" w:rsidRPr="00E359E4" w:rsidRDefault="00D7277C" w:rsidP="00D7277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Followed, communicated and </w:t>
      </w:r>
      <w:proofErr w:type="spellStart"/>
      <w:r w:rsidRPr="00E359E4">
        <w:rPr>
          <w:rFonts w:ascii="Calibri" w:hAnsi="Calibri" w:cs="Calibri"/>
        </w:rPr>
        <w:t>liased</w:t>
      </w:r>
      <w:proofErr w:type="spellEnd"/>
      <w:r w:rsidRPr="00E359E4">
        <w:rPr>
          <w:rFonts w:ascii="Calibri" w:hAnsi="Calibri" w:cs="Calibri"/>
        </w:rPr>
        <w:t xml:space="preserve"> with faculty, Arc UNSW and fellow executives</w:t>
      </w:r>
    </w:p>
    <w:p w14:paraId="2E7C5A8F" w14:textId="5DB81C1F" w:rsidR="00D7277C" w:rsidRPr="00E359E4" w:rsidRDefault="00D7277C" w:rsidP="00D7277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Organized Arc affiliation, grants, form processes and events</w:t>
      </w:r>
    </w:p>
    <w:p w14:paraId="7A3DD977" w14:textId="717F7D18" w:rsidR="00D7277C" w:rsidRPr="00E359E4" w:rsidRDefault="00D7277C" w:rsidP="00D7277C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UNSW Virtual Reality Society </w:t>
      </w:r>
      <w:r w:rsidR="00645322" w:rsidRPr="00E359E4">
        <w:rPr>
          <w:rFonts w:ascii="Calibri" w:hAnsi="Calibri" w:cs="Calibri"/>
        </w:rPr>
        <w:tab/>
      </w:r>
      <w:r w:rsidR="00645322" w:rsidRPr="00E359E4">
        <w:rPr>
          <w:rFonts w:ascii="Calibri" w:hAnsi="Calibri" w:cs="Calibri"/>
        </w:rPr>
        <w:tab/>
      </w:r>
      <w:r w:rsidR="00645322" w:rsidRPr="00E359E4">
        <w:rPr>
          <w:rFonts w:ascii="Calibri" w:hAnsi="Calibri" w:cs="Calibri"/>
        </w:rPr>
        <w:tab/>
      </w:r>
      <w:r w:rsidRPr="00E359E4">
        <w:rPr>
          <w:rFonts w:ascii="Calibri" w:hAnsi="Calibri" w:cs="Calibri"/>
        </w:rPr>
        <w:t>2022-202</w:t>
      </w:r>
      <w:r w:rsidR="00645322" w:rsidRPr="00E359E4">
        <w:rPr>
          <w:rFonts w:ascii="Calibri" w:hAnsi="Calibri" w:cs="Calibri"/>
        </w:rPr>
        <w:t>6</w:t>
      </w:r>
    </w:p>
    <w:p w14:paraId="5C73AE64" w14:textId="35700279" w:rsidR="00645322" w:rsidRPr="00E359E4" w:rsidRDefault="00645322" w:rsidP="0064532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Founding executive, President 2023 - Current</w:t>
      </w:r>
    </w:p>
    <w:p w14:paraId="68DA370D" w14:textId="647C2B40" w:rsidR="00645322" w:rsidRPr="00E359E4" w:rsidRDefault="00645322" w:rsidP="0064532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Managing fellow executives, </w:t>
      </w:r>
      <w:proofErr w:type="spellStart"/>
      <w:r w:rsidRPr="00E359E4">
        <w:rPr>
          <w:rFonts w:ascii="Calibri" w:hAnsi="Calibri" w:cs="Calibri"/>
        </w:rPr>
        <w:t>liasing</w:t>
      </w:r>
      <w:proofErr w:type="spellEnd"/>
      <w:r w:rsidRPr="00E359E4">
        <w:rPr>
          <w:rFonts w:ascii="Calibri" w:hAnsi="Calibri" w:cs="Calibri"/>
        </w:rPr>
        <w:t xml:space="preserve"> with UNSW Immersive Entertainment for collaborations in game development events and more</w:t>
      </w:r>
    </w:p>
    <w:p w14:paraId="1E89A109" w14:textId="02792392" w:rsidR="00645322" w:rsidRPr="00E359E4" w:rsidRDefault="00645322" w:rsidP="0064532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Organising VR events including presence at </w:t>
      </w:r>
      <w:proofErr w:type="spellStart"/>
      <w:r w:rsidRPr="00E359E4">
        <w:rPr>
          <w:rFonts w:ascii="Calibri" w:hAnsi="Calibri" w:cs="Calibri"/>
        </w:rPr>
        <w:t>HobbyCon</w:t>
      </w:r>
      <w:proofErr w:type="spellEnd"/>
      <w:r w:rsidRPr="00E359E4">
        <w:rPr>
          <w:rFonts w:ascii="Calibri" w:hAnsi="Calibri" w:cs="Calibri"/>
        </w:rPr>
        <w:t xml:space="preserve"> and Games Galore</w:t>
      </w:r>
    </w:p>
    <w:p w14:paraId="0020188F" w14:textId="24C20663" w:rsidR="00645322" w:rsidRPr="00E359E4" w:rsidRDefault="00645322" w:rsidP="0064532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MegaLAN organiser: managing </w:t>
      </w:r>
      <w:proofErr w:type="spellStart"/>
      <w:r w:rsidRPr="00E359E4">
        <w:rPr>
          <w:rFonts w:ascii="Calibri" w:hAnsi="Calibri" w:cs="Calibri"/>
        </w:rPr>
        <w:t>VRSoc</w:t>
      </w:r>
      <w:proofErr w:type="spellEnd"/>
      <w:r w:rsidRPr="00E359E4">
        <w:rPr>
          <w:rFonts w:ascii="Calibri" w:hAnsi="Calibri" w:cs="Calibri"/>
        </w:rPr>
        <w:t xml:space="preserve"> executives and in-person presence at UNSW’s biggest LAN event (&gt;500 participants)</w:t>
      </w:r>
    </w:p>
    <w:p w14:paraId="23274E76" w14:textId="1864B922" w:rsidR="00645322" w:rsidRPr="00E359E4" w:rsidRDefault="00645322" w:rsidP="0064532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Arc “VIP”</w:t>
      </w:r>
    </w:p>
    <w:p w14:paraId="5730324F" w14:textId="7390D5A0" w:rsidR="00645322" w:rsidRPr="00E359E4" w:rsidRDefault="00645322" w:rsidP="00645322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>UNSW School of Biomedical Sciences Student Rep 2024</w:t>
      </w:r>
    </w:p>
    <w:p w14:paraId="082C87D2" w14:textId="4B6F4FCB" w:rsidR="00645322" w:rsidRPr="00E359E4" w:rsidRDefault="00645322" w:rsidP="0064532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Attending UNSW SBMS Head meetings to participate in discussions involving postgraduate and undergraduate studies, state of research, student motivations and needs</w:t>
      </w:r>
    </w:p>
    <w:p w14:paraId="31521431" w14:textId="09A74DBD" w:rsidR="004C0311" w:rsidRPr="00E359E4" w:rsidRDefault="004C0311" w:rsidP="004C0311">
      <w:pPr>
        <w:pStyle w:val="Heading1"/>
        <w:rPr>
          <w:rFonts w:ascii="Calibri" w:hAnsi="Calibri" w:cs="Calibri"/>
        </w:rPr>
      </w:pPr>
      <w:r w:rsidRPr="00E359E4">
        <w:rPr>
          <w:rFonts w:ascii="Calibri" w:hAnsi="Calibri" w:cs="Calibri"/>
        </w:rPr>
        <w:t>Projects</w:t>
      </w:r>
    </w:p>
    <w:p w14:paraId="3076C23B" w14:textId="655A9458" w:rsidR="004C0311" w:rsidRPr="00E359E4" w:rsidRDefault="004C0311" w:rsidP="004C0311">
      <w:pPr>
        <w:pStyle w:val="Heading3"/>
        <w:rPr>
          <w:rFonts w:ascii="Calibri" w:hAnsi="Calibri" w:cs="Calibri"/>
        </w:rPr>
      </w:pPr>
      <w:proofErr w:type="spellStart"/>
      <w:r w:rsidRPr="00E359E4">
        <w:rPr>
          <w:rFonts w:ascii="Calibri" w:hAnsi="Calibri" w:cs="Calibri"/>
        </w:rPr>
        <w:t>Pokérogue</w:t>
      </w:r>
      <w:proofErr w:type="spellEnd"/>
      <w:r w:rsidRPr="00E359E4">
        <w:rPr>
          <w:rFonts w:ascii="Calibri" w:hAnsi="Calibri" w:cs="Calibri"/>
        </w:rPr>
        <w:t xml:space="preserve"> (open-source contributions)</w:t>
      </w:r>
    </w:p>
    <w:p w14:paraId="57060E6D" w14:textId="44ECBC08" w:rsidR="004C0311" w:rsidRPr="00E359E4" w:rsidRDefault="004C0311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E359E4">
        <w:rPr>
          <w:rFonts w:ascii="Calibri" w:hAnsi="Calibri" w:cs="Calibri"/>
        </w:rPr>
        <w:t>Pokemon</w:t>
      </w:r>
      <w:proofErr w:type="spellEnd"/>
      <w:r w:rsidRPr="00E359E4">
        <w:rPr>
          <w:rFonts w:ascii="Calibri" w:hAnsi="Calibri" w:cs="Calibri"/>
        </w:rPr>
        <w:t xml:space="preserve"> fangame with over 1 million users</w:t>
      </w:r>
    </w:p>
    <w:p w14:paraId="1E643FE5" w14:textId="77777777" w:rsidR="004C0311" w:rsidRPr="00E359E4" w:rsidRDefault="004C0311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Implementing user feedback, </w:t>
      </w:r>
      <w:proofErr w:type="spellStart"/>
      <w:r w:rsidRPr="00E359E4">
        <w:rPr>
          <w:rFonts w:ascii="Calibri" w:hAnsi="Calibri" w:cs="Calibri"/>
        </w:rPr>
        <w:t>bugfixing</w:t>
      </w:r>
      <w:proofErr w:type="spellEnd"/>
      <w:r w:rsidRPr="00E359E4">
        <w:rPr>
          <w:rFonts w:ascii="Calibri" w:hAnsi="Calibri" w:cs="Calibri"/>
        </w:rPr>
        <w:t>, PR approval</w:t>
      </w:r>
    </w:p>
    <w:p w14:paraId="2EA5FA0E" w14:textId="4452B294" w:rsidR="004C0311" w:rsidRPr="00E359E4" w:rsidRDefault="004C0311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Game functionality, testing, QA and git management</w:t>
      </w:r>
    </w:p>
    <w:p w14:paraId="086BA64C" w14:textId="5D1A8DA0" w:rsidR="00C353A2" w:rsidRPr="00E359E4" w:rsidRDefault="00C353A2" w:rsidP="00C353A2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Virus Registry Web Application</w:t>
      </w:r>
    </w:p>
    <w:p w14:paraId="0C88D48A" w14:textId="70E1653C" w:rsidR="00C353A2" w:rsidRPr="00E359E4" w:rsidRDefault="00C353A2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Web application for registering and tracking viruses using React, Flask and Google APIs</w:t>
      </w:r>
    </w:p>
    <w:p w14:paraId="198F4171" w14:textId="45646122" w:rsidR="00C353A2" w:rsidRPr="00E359E4" w:rsidRDefault="00C353A2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Inbuilt QR code scanning and data overlays in camera view</w:t>
      </w:r>
    </w:p>
    <w:p w14:paraId="12314E1F" w14:textId="53E0B5AE" w:rsidR="00C353A2" w:rsidRPr="00E359E4" w:rsidRDefault="00C353A2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Web scraping to autofill virus data from </w:t>
      </w:r>
      <w:proofErr w:type="spellStart"/>
      <w:r w:rsidRPr="00E359E4">
        <w:rPr>
          <w:rFonts w:ascii="Calibri" w:hAnsi="Calibri" w:cs="Calibri"/>
        </w:rPr>
        <w:t>AddGene</w:t>
      </w:r>
      <w:proofErr w:type="spellEnd"/>
      <w:r w:rsidRPr="00E359E4">
        <w:rPr>
          <w:rFonts w:ascii="Calibri" w:hAnsi="Calibri" w:cs="Calibri"/>
        </w:rPr>
        <w:t xml:space="preserve"> registries</w:t>
      </w:r>
    </w:p>
    <w:p w14:paraId="0A30E8C1" w14:textId="65A19A80" w:rsidR="00C353A2" w:rsidRPr="00E359E4" w:rsidRDefault="00C353A2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PowerShell automation to automatically print labels for new viruses</w:t>
      </w:r>
    </w:p>
    <w:p w14:paraId="4CF17D79" w14:textId="7015CA35" w:rsidR="00C353A2" w:rsidRPr="00E359E4" w:rsidRDefault="00C353A2" w:rsidP="00C353A2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MRI Viewer and Lacune Annotation System</w:t>
      </w:r>
      <w:r w:rsidR="00560749" w:rsidRPr="00E359E4">
        <w:rPr>
          <w:rFonts w:ascii="Calibri" w:hAnsi="Calibri" w:cs="Calibri"/>
          <w:i/>
          <w:iCs/>
        </w:rPr>
        <w:t xml:space="preserve"> (COMP3900)</w:t>
      </w:r>
    </w:p>
    <w:p w14:paraId="353D3BF9" w14:textId="7712B453" w:rsidR="00C353A2" w:rsidRPr="00E359E4" w:rsidRDefault="00C353A2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Web-based </w:t>
      </w:r>
      <w:proofErr w:type="spellStart"/>
      <w:r w:rsidRPr="00E359E4">
        <w:rPr>
          <w:rFonts w:ascii="Calibri" w:hAnsi="Calibri" w:cs="Calibri"/>
        </w:rPr>
        <w:t>CornerstoneJS</w:t>
      </w:r>
      <w:proofErr w:type="spellEnd"/>
      <w:r w:rsidRPr="00E359E4">
        <w:rPr>
          <w:rFonts w:ascii="Calibri" w:hAnsi="Calibri" w:cs="Calibri"/>
        </w:rPr>
        <w:t xml:space="preserve"> MRI viewer with 3D segmentations and custom tools for annotation</w:t>
      </w:r>
    </w:p>
    <w:p w14:paraId="34598260" w14:textId="3FA43D9A" w:rsidR="004C0311" w:rsidRPr="00E359E4" w:rsidRDefault="00C353A2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User, scan and annotation management, tracking of progress</w:t>
      </w:r>
    </w:p>
    <w:p w14:paraId="63A23F4F" w14:textId="338BCE86" w:rsidR="00C353A2" w:rsidRPr="00E359E4" w:rsidRDefault="00C353A2" w:rsidP="00C353A2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Markov Network for Office Occupancy Prediction</w:t>
      </w:r>
      <w:r w:rsidR="00560749" w:rsidRPr="00E359E4">
        <w:rPr>
          <w:rFonts w:ascii="Calibri" w:hAnsi="Calibri" w:cs="Calibri"/>
          <w:i/>
          <w:iCs/>
        </w:rPr>
        <w:t xml:space="preserve"> (COMP9418)</w:t>
      </w:r>
    </w:p>
    <w:p w14:paraId="36CC6976" w14:textId="0DD758EA" w:rsidR="00C353A2" w:rsidRPr="00E359E4" w:rsidRDefault="00C353A2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Designed a Markov Network with weights learnt from provided occupancy data</w:t>
      </w:r>
    </w:p>
    <w:p w14:paraId="13981E7E" w14:textId="0A94A2F8" w:rsidR="00C353A2" w:rsidRPr="00E359E4" w:rsidRDefault="00C353A2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Performed cost analysis and accuracy to improve features such as time-based transitions</w:t>
      </w:r>
    </w:p>
    <w:p w14:paraId="4B07D176" w14:textId="697CE585" w:rsidR="00C353A2" w:rsidRPr="00E359E4" w:rsidRDefault="00C353A2" w:rsidP="00C353A2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lastRenderedPageBreak/>
        <w:t>Sea Turtle Semantic Segmentation Ensemble</w:t>
      </w:r>
      <w:r w:rsidR="00560749" w:rsidRPr="00E359E4">
        <w:rPr>
          <w:rFonts w:ascii="Calibri" w:hAnsi="Calibri" w:cs="Calibri"/>
          <w:i/>
          <w:iCs/>
        </w:rPr>
        <w:t xml:space="preserve"> (COMP9517)</w:t>
      </w:r>
    </w:p>
    <w:p w14:paraId="44C6D207" w14:textId="32FEC8C8" w:rsidR="00C353A2" w:rsidRPr="00E359E4" w:rsidRDefault="00C353A2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Training of DeepSeekV3, U-Net and FCN and combined Decision-Tree ensemble</w:t>
      </w:r>
    </w:p>
    <w:p w14:paraId="536337A6" w14:textId="772AB947" w:rsidR="00C353A2" w:rsidRPr="00E359E4" w:rsidRDefault="00C353A2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IOU, loss and per-segment analysis comparisons between parts and ensemble</w:t>
      </w:r>
    </w:p>
    <w:p w14:paraId="16A2C5D1" w14:textId="006DBF90" w:rsidR="00C353A2" w:rsidRPr="00E359E4" w:rsidRDefault="00C353A2" w:rsidP="00C353A2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Whole-brain single-cell network analysis</w:t>
      </w:r>
    </w:p>
    <w:p w14:paraId="6803D3D3" w14:textId="2279B175" w:rsidR="00C353A2" w:rsidRPr="00E359E4" w:rsidRDefault="00C353A2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Network analysis of graphs derived from whole-brain single-cell </w:t>
      </w:r>
      <w:proofErr w:type="spellStart"/>
      <w:r w:rsidRPr="00E359E4">
        <w:rPr>
          <w:rFonts w:ascii="Calibri" w:hAnsi="Calibri" w:cs="Calibri"/>
        </w:rPr>
        <w:t>cFos</w:t>
      </w:r>
      <w:proofErr w:type="spellEnd"/>
      <w:r w:rsidRPr="00E359E4">
        <w:rPr>
          <w:rFonts w:ascii="Calibri" w:hAnsi="Calibri" w:cs="Calibri"/>
        </w:rPr>
        <w:t xml:space="preserve"> activity</w:t>
      </w:r>
    </w:p>
    <w:p w14:paraId="20462B95" w14:textId="44899C35" w:rsidR="004C0311" w:rsidRPr="00E359E4" w:rsidRDefault="004C0311" w:rsidP="00C353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Centrality measures, community detection and in-silico lesions</w:t>
      </w:r>
    </w:p>
    <w:p w14:paraId="56534A3B" w14:textId="78E57CCD" w:rsidR="004C0311" w:rsidRPr="00E359E4" w:rsidRDefault="004C0311" w:rsidP="004C0311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Pose-estimation and behaviour clustering in rodents</w:t>
      </w:r>
    </w:p>
    <w:p w14:paraId="55C7DEF0" w14:textId="4D65E84E" w:rsidR="004C0311" w:rsidRPr="00E359E4" w:rsidRDefault="004C0311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Applied and customised </w:t>
      </w:r>
      <w:proofErr w:type="spellStart"/>
      <w:r w:rsidRPr="00E359E4">
        <w:rPr>
          <w:rFonts w:ascii="Calibri" w:hAnsi="Calibri" w:cs="Calibri"/>
        </w:rPr>
        <w:t>Deeplabcut</w:t>
      </w:r>
      <w:proofErr w:type="spellEnd"/>
      <w:r w:rsidRPr="00E359E4">
        <w:rPr>
          <w:rFonts w:ascii="Calibri" w:hAnsi="Calibri" w:cs="Calibri"/>
        </w:rPr>
        <w:t xml:space="preserve"> and </w:t>
      </w:r>
      <w:proofErr w:type="spellStart"/>
      <w:r w:rsidRPr="00E359E4">
        <w:rPr>
          <w:rFonts w:ascii="Calibri" w:hAnsi="Calibri" w:cs="Calibri"/>
        </w:rPr>
        <w:t>Keypoint</w:t>
      </w:r>
      <w:proofErr w:type="spellEnd"/>
      <w:r w:rsidRPr="00E359E4">
        <w:rPr>
          <w:rFonts w:ascii="Calibri" w:hAnsi="Calibri" w:cs="Calibri"/>
        </w:rPr>
        <w:t>-MoSeq ML approaches for pose coordinate extraction and behaviour clustering respectively</w:t>
      </w:r>
    </w:p>
    <w:p w14:paraId="338DB9F3" w14:textId="106AA335" w:rsidR="004C0311" w:rsidRPr="00E359E4" w:rsidRDefault="004C0311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Matched coordinates across subjects and to time-points of interest e.g. lever pressing</w:t>
      </w:r>
    </w:p>
    <w:p w14:paraId="40AEFCF6" w14:textId="35E332A4" w:rsidR="004C0311" w:rsidRPr="00E359E4" w:rsidRDefault="004C0311" w:rsidP="004C0311">
      <w:pPr>
        <w:rPr>
          <w:rFonts w:ascii="Calibri" w:hAnsi="Calibri" w:cs="Calibri"/>
          <w:i/>
          <w:iCs/>
        </w:rPr>
      </w:pPr>
      <w:proofErr w:type="spellStart"/>
      <w:r w:rsidRPr="00E359E4">
        <w:rPr>
          <w:rFonts w:ascii="Calibri" w:hAnsi="Calibri" w:cs="Calibri"/>
          <w:i/>
          <w:iCs/>
        </w:rPr>
        <w:t>Miniscope</w:t>
      </w:r>
      <w:proofErr w:type="spellEnd"/>
      <w:r w:rsidRPr="00E359E4">
        <w:rPr>
          <w:rFonts w:ascii="Calibri" w:hAnsi="Calibri" w:cs="Calibri"/>
          <w:i/>
          <w:iCs/>
        </w:rPr>
        <w:t xml:space="preserve"> </w:t>
      </w:r>
      <w:proofErr w:type="spellStart"/>
      <w:r w:rsidRPr="00E359E4">
        <w:rPr>
          <w:rFonts w:ascii="Calibri" w:hAnsi="Calibri" w:cs="Calibri"/>
          <w:i/>
          <w:iCs/>
        </w:rPr>
        <w:t>CNMFe</w:t>
      </w:r>
      <w:proofErr w:type="spellEnd"/>
      <w:r w:rsidRPr="00E359E4">
        <w:rPr>
          <w:rFonts w:ascii="Calibri" w:hAnsi="Calibri" w:cs="Calibri"/>
          <w:i/>
          <w:iCs/>
        </w:rPr>
        <w:t xml:space="preserve"> and cell encoding analysis</w:t>
      </w:r>
    </w:p>
    <w:p w14:paraId="5E18E216" w14:textId="7C76107E" w:rsidR="004C0311" w:rsidRPr="00E359E4" w:rsidRDefault="004C0311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Processing pipeline of </w:t>
      </w:r>
      <w:proofErr w:type="spellStart"/>
      <w:r w:rsidRPr="00E359E4">
        <w:rPr>
          <w:rFonts w:ascii="Calibri" w:hAnsi="Calibri" w:cs="Calibri"/>
        </w:rPr>
        <w:t>miniscope</w:t>
      </w:r>
      <w:proofErr w:type="spellEnd"/>
      <w:r w:rsidRPr="00E359E4">
        <w:rPr>
          <w:rFonts w:ascii="Calibri" w:hAnsi="Calibri" w:cs="Calibri"/>
        </w:rPr>
        <w:t xml:space="preserve"> calcium fluorescence videos using </w:t>
      </w:r>
      <w:proofErr w:type="spellStart"/>
      <w:r w:rsidRPr="00E359E4">
        <w:rPr>
          <w:rFonts w:ascii="Calibri" w:hAnsi="Calibri" w:cs="Calibri"/>
        </w:rPr>
        <w:t>CNMFe</w:t>
      </w:r>
      <w:proofErr w:type="spellEnd"/>
      <w:r w:rsidRPr="00E359E4">
        <w:rPr>
          <w:rFonts w:ascii="Calibri" w:hAnsi="Calibri" w:cs="Calibri"/>
        </w:rPr>
        <w:t xml:space="preserve"> to extract per-cell time-series activity</w:t>
      </w:r>
    </w:p>
    <w:p w14:paraId="2D666F69" w14:textId="0E8E0475" w:rsidR="004C0311" w:rsidRPr="00E359E4" w:rsidRDefault="004C0311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Encoding pipeline from cell activity and behaviour time-points to identify cell populations and their correlation with behaviour outcomes </w:t>
      </w:r>
    </w:p>
    <w:p w14:paraId="2F83545E" w14:textId="61505C32" w:rsidR="004C0311" w:rsidRPr="00E359E4" w:rsidRDefault="004C0311" w:rsidP="004C0311">
      <w:pPr>
        <w:pStyle w:val="Heading1"/>
        <w:rPr>
          <w:rFonts w:ascii="Calibri" w:hAnsi="Calibri" w:cs="Calibri"/>
        </w:rPr>
      </w:pPr>
      <w:r w:rsidRPr="00E359E4">
        <w:rPr>
          <w:rFonts w:ascii="Calibri" w:hAnsi="Calibri" w:cs="Calibri"/>
        </w:rPr>
        <w:t>Skills</w:t>
      </w:r>
    </w:p>
    <w:p w14:paraId="5A6A9F28" w14:textId="784C255C" w:rsidR="004C0311" w:rsidRPr="00E359E4" w:rsidRDefault="004C0311" w:rsidP="004C0311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Python</w:t>
      </w:r>
      <w:r w:rsidR="00E359E4" w:rsidRPr="00E359E4">
        <w:rPr>
          <w:rFonts w:ascii="Calibri" w:hAnsi="Calibri" w:cs="Calibri"/>
          <w:i/>
          <w:iCs/>
        </w:rPr>
        <w:t xml:space="preserve"> (strong)</w:t>
      </w:r>
    </w:p>
    <w:p w14:paraId="7F2C265A" w14:textId="42F44AB5" w:rsidR="00560749" w:rsidRPr="00E359E4" w:rsidRDefault="00E359E4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Extensive</w:t>
      </w:r>
      <w:r w:rsidR="004C0311" w:rsidRPr="00E359E4">
        <w:rPr>
          <w:rFonts w:ascii="Calibri" w:hAnsi="Calibri" w:cs="Calibri"/>
        </w:rPr>
        <w:t xml:space="preserve"> experience with data analysis, graphing, statistics, </w:t>
      </w:r>
      <w:r w:rsidR="00560749" w:rsidRPr="00E359E4">
        <w:rPr>
          <w:rFonts w:ascii="Calibri" w:hAnsi="Calibri" w:cs="Calibri"/>
        </w:rPr>
        <w:t>machine learning</w:t>
      </w:r>
    </w:p>
    <w:p w14:paraId="6953AA00" w14:textId="659581D7" w:rsidR="004C0311" w:rsidRPr="00E359E4" w:rsidRDefault="00560749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E359E4">
        <w:rPr>
          <w:rFonts w:ascii="Calibri" w:hAnsi="Calibri" w:cs="Calibri"/>
        </w:rPr>
        <w:t>J</w:t>
      </w:r>
      <w:r w:rsidR="004C0311" w:rsidRPr="00E359E4">
        <w:rPr>
          <w:rFonts w:ascii="Calibri" w:hAnsi="Calibri" w:cs="Calibri"/>
        </w:rPr>
        <w:t>upyter</w:t>
      </w:r>
      <w:proofErr w:type="spellEnd"/>
      <w:r w:rsidR="004C0311" w:rsidRPr="00E359E4">
        <w:rPr>
          <w:rFonts w:ascii="Calibri" w:hAnsi="Calibri" w:cs="Calibri"/>
        </w:rPr>
        <w:t xml:space="preserve"> notebook and </w:t>
      </w:r>
      <w:proofErr w:type="spellStart"/>
      <w:r w:rsidR="004C0311" w:rsidRPr="00E359E4">
        <w:rPr>
          <w:rFonts w:ascii="Calibri" w:hAnsi="Calibri" w:cs="Calibri"/>
        </w:rPr>
        <w:t>ipywidget</w:t>
      </w:r>
      <w:proofErr w:type="spellEnd"/>
      <w:r w:rsidRPr="00E359E4">
        <w:rPr>
          <w:rFonts w:ascii="Calibri" w:hAnsi="Calibri" w:cs="Calibri"/>
        </w:rPr>
        <w:t xml:space="preserve">, developing </w:t>
      </w:r>
      <w:r w:rsidR="004C0311" w:rsidRPr="00E359E4">
        <w:rPr>
          <w:rFonts w:ascii="Calibri" w:hAnsi="Calibri" w:cs="Calibri"/>
        </w:rPr>
        <w:t>GUIs</w:t>
      </w:r>
      <w:r w:rsidRPr="00E359E4">
        <w:rPr>
          <w:rFonts w:ascii="Calibri" w:hAnsi="Calibri" w:cs="Calibri"/>
        </w:rPr>
        <w:t xml:space="preserve"> with </w:t>
      </w:r>
      <w:proofErr w:type="spellStart"/>
      <w:r w:rsidRPr="00E359E4">
        <w:rPr>
          <w:rFonts w:ascii="Calibri" w:hAnsi="Calibri" w:cs="Calibri"/>
        </w:rPr>
        <w:t>ipywidget</w:t>
      </w:r>
      <w:proofErr w:type="spellEnd"/>
      <w:r w:rsidRPr="00E359E4">
        <w:rPr>
          <w:rFonts w:ascii="Calibri" w:hAnsi="Calibri" w:cs="Calibri"/>
        </w:rPr>
        <w:t xml:space="preserve">, </w:t>
      </w:r>
      <w:proofErr w:type="spellStart"/>
      <w:r w:rsidRPr="00E359E4">
        <w:rPr>
          <w:rFonts w:ascii="Calibri" w:hAnsi="Calibri" w:cs="Calibri"/>
        </w:rPr>
        <w:t>tkinter</w:t>
      </w:r>
      <w:proofErr w:type="spellEnd"/>
      <w:r w:rsidRPr="00E359E4">
        <w:rPr>
          <w:rFonts w:ascii="Calibri" w:hAnsi="Calibri" w:cs="Calibri"/>
        </w:rPr>
        <w:t>, Object-Oriented methods</w:t>
      </w:r>
    </w:p>
    <w:p w14:paraId="72818E7A" w14:textId="114C4FAE" w:rsidR="00560749" w:rsidRPr="00E359E4" w:rsidRDefault="004C0311" w:rsidP="0056074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Flask, Scikit-Learn, </w:t>
      </w:r>
      <w:proofErr w:type="spellStart"/>
      <w:r w:rsidRPr="00E359E4">
        <w:rPr>
          <w:rFonts w:ascii="Calibri" w:hAnsi="Calibri" w:cs="Calibri"/>
        </w:rPr>
        <w:t>PyTorch</w:t>
      </w:r>
      <w:proofErr w:type="spellEnd"/>
      <w:r w:rsidRPr="00E359E4">
        <w:rPr>
          <w:rFonts w:ascii="Calibri" w:hAnsi="Calibri" w:cs="Calibri"/>
        </w:rPr>
        <w:t>, TensorFlow, Matplotlib</w:t>
      </w:r>
      <w:r w:rsidR="00560749" w:rsidRPr="00E359E4">
        <w:rPr>
          <w:rFonts w:ascii="Calibri" w:hAnsi="Calibri" w:cs="Calibri"/>
        </w:rPr>
        <w:t xml:space="preserve">, </w:t>
      </w:r>
      <w:proofErr w:type="spellStart"/>
      <w:r w:rsidR="00560749" w:rsidRPr="00E359E4">
        <w:rPr>
          <w:rFonts w:ascii="Calibri" w:hAnsi="Calibri" w:cs="Calibri"/>
        </w:rPr>
        <w:t>Numpy</w:t>
      </w:r>
      <w:proofErr w:type="spellEnd"/>
      <w:r w:rsidR="00560749" w:rsidRPr="00E359E4">
        <w:rPr>
          <w:rFonts w:ascii="Calibri" w:hAnsi="Calibri" w:cs="Calibri"/>
        </w:rPr>
        <w:t>, Pandas and more</w:t>
      </w:r>
    </w:p>
    <w:p w14:paraId="575CCDAF" w14:textId="19D89350" w:rsidR="004C0311" w:rsidRPr="00E359E4" w:rsidRDefault="004C0311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Custom workflows and ground-up machine-learning</w:t>
      </w:r>
    </w:p>
    <w:p w14:paraId="7EDE8C8C" w14:textId="77BE1007" w:rsidR="00E359E4" w:rsidRPr="00E359E4" w:rsidRDefault="004C0311" w:rsidP="00E359E4">
      <w:pPr>
        <w:rPr>
          <w:rFonts w:ascii="Calibri" w:hAnsi="Calibri" w:cs="Calibri"/>
          <w:i/>
          <w:iCs/>
        </w:rPr>
      </w:pPr>
      <w:proofErr w:type="spellStart"/>
      <w:r w:rsidRPr="00E359E4">
        <w:rPr>
          <w:rFonts w:ascii="Calibri" w:hAnsi="Calibri" w:cs="Calibri"/>
          <w:i/>
          <w:iCs/>
        </w:rPr>
        <w:t>Javascript</w:t>
      </w:r>
      <w:proofErr w:type="spellEnd"/>
      <w:r w:rsidR="00560749" w:rsidRPr="00E359E4">
        <w:rPr>
          <w:rFonts w:ascii="Calibri" w:hAnsi="Calibri" w:cs="Calibri"/>
          <w:i/>
          <w:iCs/>
        </w:rPr>
        <w:t xml:space="preserve"> &amp; Typescript</w:t>
      </w:r>
      <w:r w:rsidR="00E359E4" w:rsidRPr="00E359E4">
        <w:rPr>
          <w:rFonts w:ascii="Calibri" w:hAnsi="Calibri" w:cs="Calibri"/>
          <w:i/>
          <w:iCs/>
        </w:rPr>
        <w:t xml:space="preserve"> (strong)</w:t>
      </w:r>
    </w:p>
    <w:p w14:paraId="093D6FCD" w14:textId="24F9B467" w:rsidR="004C0311" w:rsidRPr="00E359E4" w:rsidRDefault="00560749" w:rsidP="004C031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Built</w:t>
      </w:r>
      <w:r w:rsidR="004C0311" w:rsidRPr="00E359E4">
        <w:rPr>
          <w:rFonts w:ascii="Calibri" w:hAnsi="Calibri" w:cs="Calibri"/>
        </w:rPr>
        <w:t xml:space="preserve"> web frontends</w:t>
      </w:r>
      <w:r w:rsidRPr="00E359E4">
        <w:rPr>
          <w:rFonts w:ascii="Calibri" w:hAnsi="Calibri" w:cs="Calibri"/>
        </w:rPr>
        <w:t xml:space="preserve">, using Material UI, </w:t>
      </w:r>
      <w:proofErr w:type="spellStart"/>
      <w:r w:rsidRPr="00E359E4">
        <w:rPr>
          <w:rFonts w:ascii="Calibri" w:hAnsi="Calibri" w:cs="Calibri"/>
        </w:rPr>
        <w:t>TailwindCSS</w:t>
      </w:r>
      <w:proofErr w:type="spellEnd"/>
      <w:r w:rsidR="009C6EF4">
        <w:rPr>
          <w:rFonts w:ascii="Calibri" w:hAnsi="Calibri" w:cs="Calibri"/>
        </w:rPr>
        <w:t>, React</w:t>
      </w:r>
      <w:r w:rsidRPr="00E359E4">
        <w:rPr>
          <w:rFonts w:ascii="Calibri" w:hAnsi="Calibri" w:cs="Calibri"/>
        </w:rPr>
        <w:t xml:space="preserve"> and Vite and </w:t>
      </w:r>
      <w:proofErr w:type="spellStart"/>
      <w:r w:rsidRPr="00E359E4">
        <w:rPr>
          <w:rFonts w:ascii="Calibri" w:hAnsi="Calibri" w:cs="Calibri"/>
        </w:rPr>
        <w:t>NextJS</w:t>
      </w:r>
      <w:proofErr w:type="spellEnd"/>
    </w:p>
    <w:p w14:paraId="5ACFE1F8" w14:textId="67F8A5D6" w:rsidR="00560749" w:rsidRPr="00E359E4" w:rsidRDefault="00560749" w:rsidP="00560749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Java</w:t>
      </w:r>
    </w:p>
    <w:p w14:paraId="5D53E92F" w14:textId="7DB8A2E9" w:rsidR="00645322" w:rsidRPr="00E359E4" w:rsidRDefault="00560749" w:rsidP="0064532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Focused on software architecture, good code-practices and OOP</w:t>
      </w:r>
    </w:p>
    <w:p w14:paraId="25ACFF53" w14:textId="6DBA6CD6" w:rsidR="00560749" w:rsidRPr="00E359E4" w:rsidRDefault="00560749" w:rsidP="00560749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C &amp; MIPS</w:t>
      </w:r>
    </w:p>
    <w:p w14:paraId="309476E0" w14:textId="77777777" w:rsidR="00560749" w:rsidRPr="00E359E4" w:rsidRDefault="00560749" w:rsidP="0056074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Implemented various algorithm for problem-solving in C and MIPS</w:t>
      </w:r>
    </w:p>
    <w:p w14:paraId="04A480FB" w14:textId="25B1151D" w:rsidR="00560749" w:rsidRPr="00E359E4" w:rsidRDefault="00560749" w:rsidP="0056074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Low-level fundamentals</w:t>
      </w:r>
    </w:p>
    <w:p w14:paraId="2F55BF47" w14:textId="1E556C23" w:rsidR="00560749" w:rsidRPr="00E359E4" w:rsidRDefault="00560749" w:rsidP="00560749">
      <w:pPr>
        <w:rPr>
          <w:rFonts w:ascii="Calibri" w:hAnsi="Calibri" w:cs="Calibri"/>
        </w:rPr>
      </w:pPr>
      <w:r w:rsidRPr="00E359E4">
        <w:rPr>
          <w:rFonts w:ascii="Calibri" w:hAnsi="Calibri" w:cs="Calibri"/>
        </w:rPr>
        <w:t>C#</w:t>
      </w:r>
    </w:p>
    <w:p w14:paraId="107B1DAA" w14:textId="775CAF21" w:rsidR="00560749" w:rsidRPr="00E359E4" w:rsidRDefault="00560749" w:rsidP="0056074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Unity Game Dev projects including VR Support</w:t>
      </w:r>
    </w:p>
    <w:p w14:paraId="742020D5" w14:textId="48BD4876" w:rsidR="00D7277C" w:rsidRPr="00E359E4" w:rsidRDefault="00560749" w:rsidP="00D7277C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Statistics</w:t>
      </w:r>
      <w:r w:rsidR="00E359E4" w:rsidRPr="00E359E4">
        <w:rPr>
          <w:rFonts w:ascii="Calibri" w:hAnsi="Calibri" w:cs="Calibri"/>
          <w:i/>
          <w:iCs/>
        </w:rPr>
        <w:t xml:space="preserve"> &amp; Analysis</w:t>
      </w:r>
    </w:p>
    <w:p w14:paraId="77A360D0" w14:textId="01E1510F" w:rsidR="00D7277C" w:rsidRPr="00E359E4" w:rsidRDefault="00560749" w:rsidP="0056074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ANOVA, t-testing, Chi-squared, correlations etc. implemented in Python, R and Prism</w:t>
      </w:r>
    </w:p>
    <w:p w14:paraId="0F211BAE" w14:textId="0333FC8C" w:rsidR="00E359E4" w:rsidRPr="00E359E4" w:rsidRDefault="00E359E4" w:rsidP="0056074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Various exploratory data analyses on coordinate data, time-series, matrices, networks, machine learning classifiers and clustering.</w:t>
      </w:r>
    </w:p>
    <w:p w14:paraId="68A77FA0" w14:textId="0886A3A3" w:rsidR="00560749" w:rsidRPr="00E359E4" w:rsidRDefault="00560749" w:rsidP="00560749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Data Visualisation</w:t>
      </w:r>
    </w:p>
    <w:p w14:paraId="322E536B" w14:textId="48824E50" w:rsidR="00560749" w:rsidRPr="00E359E4" w:rsidRDefault="00560749" w:rsidP="00560749">
      <w:pPr>
        <w:pStyle w:val="ListParagraph"/>
        <w:numPr>
          <w:ilvl w:val="0"/>
          <w:numId w:val="11"/>
        </w:num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</w:rPr>
        <w:t>Matplotlib, Seaborn, Prism and Illustrator</w:t>
      </w:r>
    </w:p>
    <w:p w14:paraId="75DE9719" w14:textId="5F91A4C0" w:rsidR="00560749" w:rsidRPr="00E359E4" w:rsidRDefault="00560749" w:rsidP="00560749">
      <w:pPr>
        <w:pStyle w:val="ListParagraph"/>
        <w:numPr>
          <w:ilvl w:val="0"/>
          <w:numId w:val="11"/>
        </w:num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</w:rPr>
        <w:t>Experience with 2D multivariate and 3D data, heatmaps, graph network visualisation</w:t>
      </w:r>
    </w:p>
    <w:p w14:paraId="1297960A" w14:textId="230ACC9B" w:rsidR="00560749" w:rsidRPr="00E359E4" w:rsidRDefault="00560749" w:rsidP="00560749">
      <w:pPr>
        <w:pStyle w:val="ListParagraph"/>
        <w:numPr>
          <w:ilvl w:val="0"/>
          <w:numId w:val="11"/>
        </w:numPr>
        <w:rPr>
          <w:rFonts w:ascii="Calibri" w:hAnsi="Calibri" w:cs="Calibri"/>
          <w:i/>
          <w:iCs/>
        </w:rPr>
      </w:pPr>
      <w:proofErr w:type="spellStart"/>
      <w:r w:rsidRPr="00E359E4">
        <w:rPr>
          <w:rFonts w:ascii="Calibri" w:hAnsi="Calibri" w:cs="Calibri"/>
        </w:rPr>
        <w:t>Brainrender</w:t>
      </w:r>
      <w:proofErr w:type="spellEnd"/>
      <w:r w:rsidRPr="00E359E4">
        <w:rPr>
          <w:rFonts w:ascii="Calibri" w:hAnsi="Calibri" w:cs="Calibri"/>
        </w:rPr>
        <w:t xml:space="preserve"> for brain region and network visualisations</w:t>
      </w:r>
    </w:p>
    <w:p w14:paraId="00E8C2BE" w14:textId="256F46E1" w:rsidR="00560749" w:rsidRPr="00E359E4" w:rsidRDefault="00560749" w:rsidP="00560749">
      <w:pPr>
        <w:pStyle w:val="ListParagraph"/>
        <w:numPr>
          <w:ilvl w:val="0"/>
          <w:numId w:val="11"/>
        </w:num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</w:rPr>
        <w:t xml:space="preserve">Blender 3D </w:t>
      </w:r>
      <w:proofErr w:type="spellStart"/>
      <w:r w:rsidRPr="00E359E4">
        <w:rPr>
          <w:rFonts w:ascii="Calibri" w:hAnsi="Calibri" w:cs="Calibri"/>
        </w:rPr>
        <w:t>modellings</w:t>
      </w:r>
      <w:proofErr w:type="spellEnd"/>
      <w:r w:rsidRPr="00E359E4">
        <w:rPr>
          <w:rFonts w:ascii="Calibri" w:hAnsi="Calibri" w:cs="Calibri"/>
        </w:rPr>
        <w:t xml:space="preserve"> and </w:t>
      </w:r>
      <w:r w:rsidR="00E359E4" w:rsidRPr="00E359E4">
        <w:rPr>
          <w:rFonts w:ascii="Calibri" w:hAnsi="Calibri" w:cs="Calibri"/>
        </w:rPr>
        <w:t>image effects</w:t>
      </w:r>
    </w:p>
    <w:p w14:paraId="268C05E0" w14:textId="41DB4F49" w:rsidR="00E359E4" w:rsidRPr="00E359E4" w:rsidRDefault="00E359E4" w:rsidP="00E359E4">
      <w:p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  <w:i/>
          <w:iCs/>
        </w:rPr>
        <w:t>3D Modelling, CAD and 3D Printing</w:t>
      </w:r>
    </w:p>
    <w:p w14:paraId="0C360D77" w14:textId="76BCF8A2" w:rsidR="00E359E4" w:rsidRPr="00E359E4" w:rsidRDefault="00E359E4" w:rsidP="00E359E4">
      <w:pPr>
        <w:pStyle w:val="ListParagraph"/>
        <w:numPr>
          <w:ilvl w:val="0"/>
          <w:numId w:val="11"/>
        </w:num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</w:rPr>
        <w:lastRenderedPageBreak/>
        <w:t>Fusion360, Blender</w:t>
      </w:r>
    </w:p>
    <w:p w14:paraId="694C5290" w14:textId="23914B0B" w:rsidR="00E359E4" w:rsidRPr="00E359E4" w:rsidRDefault="00E359E4" w:rsidP="00E359E4">
      <w:pPr>
        <w:pStyle w:val="ListParagraph"/>
        <w:numPr>
          <w:ilvl w:val="0"/>
          <w:numId w:val="11"/>
        </w:num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</w:rPr>
        <w:t>Parametric modelling, working with tolerances and designing to fit pre-existing structures</w:t>
      </w:r>
    </w:p>
    <w:p w14:paraId="6234EB6C" w14:textId="239EE976" w:rsidR="00E359E4" w:rsidRPr="00E359E4" w:rsidRDefault="00E359E4" w:rsidP="00E359E4">
      <w:pPr>
        <w:pStyle w:val="ListParagraph"/>
        <w:numPr>
          <w:ilvl w:val="0"/>
          <w:numId w:val="11"/>
        </w:numPr>
        <w:rPr>
          <w:rFonts w:ascii="Calibri" w:hAnsi="Calibri" w:cs="Calibri"/>
          <w:i/>
          <w:iCs/>
        </w:rPr>
      </w:pPr>
      <w:r w:rsidRPr="00E359E4">
        <w:rPr>
          <w:rFonts w:ascii="Calibri" w:hAnsi="Calibri" w:cs="Calibri"/>
        </w:rPr>
        <w:t>Highly familiar with 3D printing and 3D printers</w:t>
      </w:r>
    </w:p>
    <w:sectPr w:rsidR="00E359E4" w:rsidRPr="00E359E4" w:rsidSect="00F3341E">
      <w:footerReference w:type="default" r:id="rId9"/>
      <w:pgSz w:w="11904" w:h="16836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D9782" w14:textId="77777777" w:rsidR="00340872" w:rsidRDefault="00340872">
      <w:pPr>
        <w:spacing w:after="0" w:line="240" w:lineRule="auto"/>
      </w:pPr>
      <w:r>
        <w:separator/>
      </w:r>
    </w:p>
  </w:endnote>
  <w:endnote w:type="continuationSeparator" w:id="0">
    <w:p w14:paraId="2A3C76C6" w14:textId="77777777" w:rsidR="00340872" w:rsidRDefault="00340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iome">
    <w:panose1 w:val="020B0503030204020804"/>
    <w:charset w:val="00"/>
    <w:family w:val="swiss"/>
    <w:pitch w:val="variable"/>
    <w:sig w:usb0="A11526FF" w:usb1="8000000A" w:usb2="0001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82F04" w14:textId="77777777" w:rsidR="00340872" w:rsidRDefault="00340872">
      <w:pPr>
        <w:spacing w:after="0" w:line="240" w:lineRule="auto"/>
      </w:pPr>
      <w:r>
        <w:separator/>
      </w:r>
    </w:p>
  </w:footnote>
  <w:footnote w:type="continuationSeparator" w:id="0">
    <w:p w14:paraId="3018E44A" w14:textId="77777777" w:rsidR="00340872" w:rsidRDefault="00340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EC5BC4"/>
    <w:multiLevelType w:val="hybridMultilevel"/>
    <w:tmpl w:val="C2F613B8"/>
    <w:lvl w:ilvl="0" w:tplc="B91C031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1D54C3"/>
    <w:multiLevelType w:val="hybridMultilevel"/>
    <w:tmpl w:val="57FCCDD0"/>
    <w:lvl w:ilvl="0" w:tplc="BB4CE56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292421">
    <w:abstractNumId w:val="9"/>
  </w:num>
  <w:num w:numId="2" w16cid:durableId="1622031085">
    <w:abstractNumId w:val="7"/>
  </w:num>
  <w:num w:numId="3" w16cid:durableId="1393962796">
    <w:abstractNumId w:val="6"/>
  </w:num>
  <w:num w:numId="4" w16cid:durableId="2032223668">
    <w:abstractNumId w:val="5"/>
  </w:num>
  <w:num w:numId="5" w16cid:durableId="1375883101">
    <w:abstractNumId w:val="4"/>
  </w:num>
  <w:num w:numId="6" w16cid:durableId="1718116294">
    <w:abstractNumId w:val="8"/>
  </w:num>
  <w:num w:numId="7" w16cid:durableId="186261584">
    <w:abstractNumId w:val="3"/>
  </w:num>
  <w:num w:numId="8" w16cid:durableId="574508388">
    <w:abstractNumId w:val="2"/>
  </w:num>
  <w:num w:numId="9" w16cid:durableId="897086878">
    <w:abstractNumId w:val="1"/>
  </w:num>
  <w:num w:numId="10" w16cid:durableId="1847552779">
    <w:abstractNumId w:val="0"/>
  </w:num>
  <w:num w:numId="11" w16cid:durableId="580145236">
    <w:abstractNumId w:val="10"/>
  </w:num>
  <w:num w:numId="12" w16cid:durableId="20723843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1E"/>
    <w:rsid w:val="00014609"/>
    <w:rsid w:val="000258F5"/>
    <w:rsid w:val="0010087E"/>
    <w:rsid w:val="002813C8"/>
    <w:rsid w:val="00292054"/>
    <w:rsid w:val="00340872"/>
    <w:rsid w:val="003E399A"/>
    <w:rsid w:val="004C0311"/>
    <w:rsid w:val="00560749"/>
    <w:rsid w:val="00611BCB"/>
    <w:rsid w:val="00645322"/>
    <w:rsid w:val="0066668C"/>
    <w:rsid w:val="007019C5"/>
    <w:rsid w:val="00784C20"/>
    <w:rsid w:val="008125C5"/>
    <w:rsid w:val="009551AA"/>
    <w:rsid w:val="009C6EF4"/>
    <w:rsid w:val="00A3738A"/>
    <w:rsid w:val="00C353A2"/>
    <w:rsid w:val="00CB50E0"/>
    <w:rsid w:val="00D7277C"/>
    <w:rsid w:val="00E359E4"/>
    <w:rsid w:val="00EA21F3"/>
    <w:rsid w:val="00F3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B31B1"/>
  <w15:chartTrackingRefBased/>
  <w15:docId w15:val="{2A19E96E-667B-E14E-BB81-49BE6425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77C"/>
    <w:rPr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paragraph" w:styleId="NoSpacing">
    <w:name w:val="No Spacing"/>
    <w:uiPriority w:val="1"/>
    <w:qFormat/>
    <w:rsid w:val="00F3341E"/>
    <w:pPr>
      <w:spacing w:after="0" w:line="240" w:lineRule="auto"/>
    </w:pPr>
    <w:rPr>
      <w:rFonts w:eastAsiaTheme="minorEastAsia"/>
      <w:color w:val="auto"/>
      <w:lang w:eastAsia="zh-CN"/>
    </w:rPr>
  </w:style>
  <w:style w:type="character" w:styleId="Hyperlink">
    <w:name w:val="Hyperlink"/>
    <w:basedOn w:val="DefaultParagraphFont"/>
    <w:uiPriority w:val="99"/>
    <w:unhideWhenUsed/>
    <w:rsid w:val="008125C5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cdiefenbach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mescdiefenbach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mesdiefenbach/Library/Containers/com.microsoft.Word/Data/Library/Application%20Support/Microsoft/Office/16.0/DTS/en-AU%7bFAE69BFB-F02B-D143-B488-CE65282EC9AB%7d/%7bE522FCB5-BFDE-BC41-BD56-BD88C0E04A99%7dtf1000207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9062223D82BD4088EE1A840949F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85F5E-2B66-8845-B6DF-F9184EDB1932}"/>
      </w:docPartPr>
      <w:docPartBody>
        <w:p w:rsidR="00F66E46" w:rsidRDefault="00000000">
          <w:pPr>
            <w:pStyle w:val="2C9062223D82BD4088EE1A840949F3D6"/>
          </w:pPr>
          <w:r>
            <w:t>Education</w:t>
          </w:r>
        </w:p>
      </w:docPartBody>
    </w:docPart>
    <w:docPart>
      <w:docPartPr>
        <w:name w:val="7CC66B6047942249A300459080327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3ECF7-817B-B844-8112-D25892BFB924}"/>
      </w:docPartPr>
      <w:docPartBody>
        <w:p w:rsidR="00F66E46" w:rsidRDefault="00000000">
          <w:pPr>
            <w:pStyle w:val="7CC66B6047942249A300459080327C72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iome">
    <w:panose1 w:val="020B0503030204020804"/>
    <w:charset w:val="00"/>
    <w:family w:val="swiss"/>
    <w:pitch w:val="variable"/>
    <w:sig w:usb0="A11526FF" w:usb1="8000000A" w:usb2="0001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5F"/>
    <w:rsid w:val="00026D4D"/>
    <w:rsid w:val="00587CC8"/>
    <w:rsid w:val="0066668C"/>
    <w:rsid w:val="0080715F"/>
    <w:rsid w:val="009551AA"/>
    <w:rsid w:val="00E0470B"/>
    <w:rsid w:val="00F6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9062223D82BD4088EE1A840949F3D6">
    <w:name w:val="2C9062223D82BD4088EE1A840949F3D6"/>
  </w:style>
  <w:style w:type="paragraph" w:customStyle="1" w:styleId="7CC66B6047942249A300459080327C72">
    <w:name w:val="7CC66B6047942249A300459080327C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{E522FCB5-BFDE-BC41-BD56-BD88C0E04A99}tf10002079.dotx</Template>
  <TotalTime>2</TotalTime>
  <Pages>4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James Diefenbach</cp:lastModifiedBy>
  <cp:revision>3</cp:revision>
  <cp:lastPrinted>2025-11-23T23:35:00Z</cp:lastPrinted>
  <dcterms:created xsi:type="dcterms:W3CDTF">2025-11-23T23:35:00Z</dcterms:created>
  <dcterms:modified xsi:type="dcterms:W3CDTF">2025-11-23T23:36:00Z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